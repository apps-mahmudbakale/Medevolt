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05350" w14:textId="6FBB0F7C" w:rsidR="0051360E" w:rsidRPr="007B00CD" w:rsidRDefault="0051360E" w:rsidP="00792DE7">
      <w:pPr>
        <w:pStyle w:val="Name"/>
        <w:rPr>
          <w:sz w:val="60"/>
          <w:szCs w:val="60"/>
        </w:rPr>
      </w:pPr>
      <w:r>
        <w:t xml:space="preserve"> </w:t>
      </w:r>
    </w:p>
    <w:p w14:paraId="17657BF0" w14:textId="77777777" w:rsidR="0051360E" w:rsidRPr="007B00CD" w:rsidRDefault="0051360E" w:rsidP="00792DE7">
      <w:pPr>
        <w:pStyle w:val="Name"/>
        <w:rPr>
          <w:rFonts w:asciiTheme="minorHAnsi" w:hAnsiTheme="minorHAnsi"/>
          <w:spacing w:val="21"/>
          <w:kern w:val="0"/>
          <w:sz w:val="60"/>
          <w:szCs w:val="60"/>
        </w:rPr>
      </w:pPr>
      <w:r w:rsidRPr="007B00CD">
        <w:rPr>
          <w:rFonts w:asciiTheme="minorHAnsi" w:hAnsiTheme="minorHAnsi"/>
          <w:spacing w:val="21"/>
          <w:kern w:val="0"/>
          <w:sz w:val="60"/>
          <w:szCs w:val="60"/>
        </w:rPr>
        <w:t>Amadi Kelechi lauretta.</w:t>
      </w:r>
    </w:p>
    <w:p w14:paraId="2B50710B" w14:textId="77777777" w:rsidR="0051360E" w:rsidRPr="006126EF" w:rsidRDefault="0051360E" w:rsidP="0051360E">
      <w:pPr>
        <w:spacing w:after="920" w:line="288" w:lineRule="auto"/>
        <w:contextualSpacing/>
        <w:rPr>
          <w:color w:val="0E0B05" w:themeColor="text2"/>
          <w:sz w:val="54"/>
          <w:szCs w:val="54"/>
        </w:rPr>
      </w:pPr>
      <w:r w:rsidRPr="006126EF">
        <w:rPr>
          <w:color w:val="0E0B05" w:themeColor="text2"/>
          <w:sz w:val="54"/>
          <w:szCs w:val="54"/>
        </w:rPr>
        <w:t>34 Mambolo Street Wuse Zone 2, FCT Abuja Nigeria.</w:t>
      </w:r>
    </w:p>
    <w:p w14:paraId="480D7814" w14:textId="77777777" w:rsidR="00F4701B" w:rsidRPr="006126EF" w:rsidRDefault="0051360E" w:rsidP="0051360E">
      <w:pPr>
        <w:spacing w:after="920" w:line="288" w:lineRule="auto"/>
        <w:contextualSpacing/>
        <w:rPr>
          <w:color w:val="0E0B05" w:themeColor="text2"/>
          <w:sz w:val="54"/>
          <w:szCs w:val="54"/>
        </w:rPr>
      </w:pPr>
      <w:r w:rsidRPr="006126EF">
        <w:rPr>
          <w:color w:val="0E0B05" w:themeColor="text2"/>
          <w:sz w:val="54"/>
          <w:szCs w:val="54"/>
        </w:rPr>
        <w:t xml:space="preserve">Phone number: +2348030903291. </w:t>
      </w:r>
    </w:p>
    <w:p w14:paraId="47C4833D" w14:textId="77777777" w:rsidR="008115E5" w:rsidRPr="006126EF" w:rsidRDefault="0051360E" w:rsidP="00F4701B">
      <w:pPr>
        <w:spacing w:after="920" w:line="288" w:lineRule="auto"/>
        <w:contextualSpacing/>
        <w:rPr>
          <w:b/>
          <w:bCs/>
          <w:i/>
          <w:iCs/>
          <w:color w:val="0E0B05" w:themeColor="text2"/>
          <w:sz w:val="54"/>
          <w:szCs w:val="54"/>
          <w:u w:val="single"/>
        </w:rPr>
      </w:pPr>
      <w:r w:rsidRPr="006126EF">
        <w:rPr>
          <w:color w:val="0E0B05" w:themeColor="text2"/>
          <w:sz w:val="54"/>
          <w:szCs w:val="54"/>
        </w:rPr>
        <w:t>Email: amadilauretta@gmail.com</w:t>
      </w:r>
    </w:p>
    <w:sdt>
      <w:sdtPr>
        <w:rPr>
          <w:sz w:val="54"/>
          <w:szCs w:val="54"/>
        </w:rPr>
        <w:id w:val="-1179423465"/>
        <w:placeholder>
          <w:docPart w:val="6C845A03E4F8AA49B7CB29FE3222B9E7"/>
        </w:placeholder>
        <w:temporary/>
        <w:showingPlcHdr/>
        <w15:appearance w15:val="hidden"/>
      </w:sdtPr>
      <w:sdtEndPr/>
      <w:sdtContent>
        <w:p w14:paraId="58EB8B2F" w14:textId="77777777" w:rsidR="008115E5" w:rsidRPr="006126EF" w:rsidRDefault="00691927">
          <w:pPr>
            <w:pStyle w:val="Heading1"/>
            <w:rPr>
              <w:sz w:val="54"/>
              <w:szCs w:val="54"/>
            </w:rPr>
          </w:pPr>
          <w:r w:rsidRPr="006126EF">
            <w:rPr>
              <w:sz w:val="54"/>
              <w:szCs w:val="54"/>
            </w:rPr>
            <w:t>Objective</w:t>
          </w:r>
        </w:p>
      </w:sdtContent>
    </w:sdt>
    <w:p w14:paraId="5F47639D" w14:textId="50CC11A3" w:rsidR="007A38EF" w:rsidRPr="00DF3E1D" w:rsidRDefault="007A38EF" w:rsidP="007A38EF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t xml:space="preserve">Patient – focused and empathic Registered Nurse </w:t>
      </w:r>
      <w:r w:rsidR="004B6AE0" w:rsidRPr="00DF3E1D">
        <w:rPr>
          <w:rFonts w:ascii="Abadi" w:hAnsi="Abadi"/>
          <w:sz w:val="54"/>
          <w:szCs w:val="54"/>
        </w:rPr>
        <w:t xml:space="preserve">with </w:t>
      </w:r>
      <w:r w:rsidR="00F80F4B" w:rsidRPr="00DF3E1D">
        <w:rPr>
          <w:rFonts w:ascii="Abadi" w:hAnsi="Abadi"/>
          <w:sz w:val="54"/>
          <w:szCs w:val="54"/>
        </w:rPr>
        <w:t>9</w:t>
      </w:r>
      <w:r w:rsidR="004B6AE0" w:rsidRPr="00DF3E1D">
        <w:rPr>
          <w:rFonts w:ascii="Abadi" w:hAnsi="Abadi"/>
          <w:sz w:val="54"/>
          <w:szCs w:val="54"/>
        </w:rPr>
        <w:t xml:space="preserve">+ years of experience </w:t>
      </w:r>
      <w:r w:rsidRPr="00DF3E1D">
        <w:rPr>
          <w:rFonts w:ascii="Abadi" w:hAnsi="Abadi"/>
          <w:sz w:val="54"/>
          <w:szCs w:val="54"/>
        </w:rPr>
        <w:t>seeking position with growing medical practice. Bringing experience, care and extensive knowledge to help improve the lives of patients.</w:t>
      </w:r>
    </w:p>
    <w:p w14:paraId="50C55A32" w14:textId="520762FB" w:rsidR="008115E5" w:rsidRPr="00DF3E1D" w:rsidRDefault="007A38EF" w:rsidP="00920406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lastRenderedPageBreak/>
        <w:t>Providing quality patient care, Educating patients and families and promoting a safe</w:t>
      </w:r>
      <w:r w:rsidR="00D67A82" w:rsidRPr="00DF3E1D">
        <w:rPr>
          <w:rFonts w:ascii="Abadi" w:hAnsi="Abadi"/>
          <w:sz w:val="54"/>
          <w:szCs w:val="54"/>
        </w:rPr>
        <w:t xml:space="preserve"> environment.</w:t>
      </w:r>
    </w:p>
    <w:p w14:paraId="006D2B40" w14:textId="06A4CD6B" w:rsidR="00516F95" w:rsidRPr="00DF3E1D" w:rsidRDefault="001C7AD8" w:rsidP="00920406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t xml:space="preserve"> </w:t>
      </w:r>
    </w:p>
    <w:p w14:paraId="3E221A0A" w14:textId="77777777" w:rsidR="00FF694C" w:rsidRPr="00DF3E1D" w:rsidRDefault="00D67A82" w:rsidP="003632F6">
      <w:pPr>
        <w:pStyle w:val="Name"/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t xml:space="preserve">PROFESSIONAL </w:t>
      </w:r>
      <w:r w:rsidR="000342B4" w:rsidRPr="00DF3E1D">
        <w:rPr>
          <w:rFonts w:ascii="Abadi" w:hAnsi="Abadi"/>
          <w:sz w:val="54"/>
          <w:szCs w:val="54"/>
        </w:rPr>
        <w:t>summary</w:t>
      </w:r>
    </w:p>
    <w:p w14:paraId="3D4DBE5C" w14:textId="6C4EA816" w:rsidR="00BB7F0B" w:rsidRPr="00DF3E1D" w:rsidRDefault="00BB7F0B" w:rsidP="00BB7F0B">
      <w:pPr>
        <w:spacing w:after="0" w:line="240" w:lineRule="auto"/>
        <w:divId w:val="293365186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Registered nurse with strong experience in delivering quality care to patients. Professional with more than </w:t>
      </w:r>
      <w:r w:rsidR="00ED488B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 xml:space="preserve">Nine 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years of practice in </w:t>
      </w:r>
      <w:r w:rsidR="00EE5524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>Paediatrics,</w:t>
      </w:r>
      <w:r w:rsidR="00A8047E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 xml:space="preserve"> ICU, NICU,</w:t>
      </w:r>
      <w:r w:rsidR="007234ED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 xml:space="preserve"> medico-surgical nursing, obstetrics and gynecology,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>emergency room care, triage, and post-surgical recovery</w:t>
      </w:r>
      <w:r w:rsidR="00ED488B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>, family and internal medicine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. Strong knowledge of medicine, pharmacology, and standards of care in the hospital or private practice setting. Caring and reliable person with a reputation for building a great rapport between medical providers and patients. Committed to making patients 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lastRenderedPageBreak/>
        <w:t>more informed and comfortable during their care.</w:t>
      </w:r>
      <w:r w:rsidR="001C7AD8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 xml:space="preserve"> </w:t>
      </w:r>
    </w:p>
    <w:p w14:paraId="786A4585" w14:textId="77777777" w:rsidR="001C7AD8" w:rsidRPr="00DF3E1D" w:rsidRDefault="001C7AD8" w:rsidP="00BB7F0B">
      <w:pPr>
        <w:spacing w:after="0" w:line="240" w:lineRule="auto"/>
        <w:divId w:val="293365186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</w:pPr>
    </w:p>
    <w:p w14:paraId="6A8CA942" w14:textId="77777777" w:rsidR="00963055" w:rsidRPr="00DF3E1D" w:rsidRDefault="00963055" w:rsidP="00BB7F0B">
      <w:pPr>
        <w:spacing w:after="0" w:line="240" w:lineRule="auto"/>
        <w:divId w:val="293365186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</w:pPr>
    </w:p>
    <w:p w14:paraId="31464103" w14:textId="77777777" w:rsidR="00963055" w:rsidRPr="00DF3E1D" w:rsidRDefault="00963055" w:rsidP="00BB7F0B">
      <w:pPr>
        <w:spacing w:after="0" w:line="240" w:lineRule="auto"/>
        <w:divId w:val="293365186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</w:pPr>
    </w:p>
    <w:p w14:paraId="6F38E97A" w14:textId="77777777" w:rsidR="00963055" w:rsidRPr="00DF3E1D" w:rsidRDefault="00DE7D62" w:rsidP="00BB7F0B">
      <w:pPr>
        <w:spacing w:after="0" w:line="240" w:lineRule="auto"/>
        <w:divId w:val="293365186"/>
        <w:rPr>
          <w:rFonts w:ascii="Abadi" w:eastAsia="Times New Roman" w:hAnsi="Abadi" w:cs="Times New Roman"/>
          <w:b/>
          <w:bCs/>
          <w:color w:val="333333"/>
          <w:sz w:val="54"/>
          <w:szCs w:val="54"/>
          <w:shd w:val="clear" w:color="auto" w:fill="FDFDFD"/>
          <w:lang w:val="en-US" w:eastAsia="en-GB"/>
        </w:rPr>
      </w:pPr>
      <w:r w:rsidRPr="00DF3E1D">
        <w:rPr>
          <w:rFonts w:ascii="Abadi" w:eastAsia="Times New Roman" w:hAnsi="Abadi" w:cs="Times New Roman"/>
          <w:b/>
          <w:bCs/>
          <w:color w:val="333333"/>
          <w:sz w:val="54"/>
          <w:szCs w:val="54"/>
          <w:shd w:val="clear" w:color="auto" w:fill="FDFDFD"/>
          <w:lang w:val="en-US" w:eastAsia="en-GB"/>
        </w:rPr>
        <w:t xml:space="preserve">SKILLS </w:t>
      </w:r>
    </w:p>
    <w:p w14:paraId="7561E1E8" w14:textId="77777777" w:rsidR="00DE7D62" w:rsidRPr="00DF3E1D" w:rsidRDefault="00DE7D62" w:rsidP="00BB7F0B">
      <w:pPr>
        <w:spacing w:after="0" w:line="240" w:lineRule="auto"/>
        <w:divId w:val="293365186"/>
        <w:rPr>
          <w:rFonts w:ascii="Abadi" w:eastAsia="Times New Roman" w:hAnsi="Abadi" w:cs="Times New Roman"/>
          <w:b/>
          <w:bCs/>
          <w:color w:val="333333"/>
          <w:sz w:val="54"/>
          <w:szCs w:val="54"/>
          <w:shd w:val="clear" w:color="auto" w:fill="FDFDFD"/>
          <w:lang w:val="en-US" w:eastAsia="en-GB"/>
        </w:rPr>
      </w:pPr>
    </w:p>
    <w:p w14:paraId="47247366" w14:textId="3CF020E4" w:rsidR="00180557" w:rsidRPr="00DF3E1D" w:rsidRDefault="00DE7D62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</w:pPr>
      <w:r w:rsidRPr="00823BD5">
        <w:rPr>
          <w:rFonts w:ascii="Abadi" w:eastAsia="Times New Roman" w:hAnsi="Abadi" w:cs="Times New Roman"/>
          <w:color w:val="auto"/>
          <w:sz w:val="42"/>
          <w:szCs w:val="42"/>
          <w:lang w:val="en-NG" w:eastAsia="en-GB"/>
        </w:rPr>
        <w:br/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>-Dedicated patient advocate, which has me putting the needs and care of the patient above everything else</w:t>
      </w:r>
      <w:r w:rsidR="00F03E32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>.</w:t>
      </w:r>
    </w:p>
    <w:p w14:paraId="0BC77A96" w14:textId="7EB69146" w:rsidR="00F03E32" w:rsidRPr="00DF3E1D" w:rsidRDefault="00DE7D62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 -Strong oral and written communication skills, since much of this job requires speaking to patients kindly and discussing care with other medical staff. -Expert multitasker and highly organized, which makes it easier for me to manage several patients on my caseload at once</w:t>
      </w:r>
      <w:r w:rsidR="00B16E17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 xml:space="preserve">. </w:t>
      </w:r>
    </w:p>
    <w:p w14:paraId="5C6BDC1B" w14:textId="632AAB69" w:rsidR="00AC0EE5" w:rsidRPr="00DF3E1D" w:rsidRDefault="00DE7D62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 -Respected team player throughout my career, equipping me with the right 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lastRenderedPageBreak/>
        <w:t>mindset to want to offer anything I can to help improve patient outcomes</w:t>
      </w:r>
      <w:r w:rsidR="00F03E32"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US" w:eastAsia="en-GB"/>
        </w:rPr>
        <w:t>.</w:t>
      </w:r>
    </w:p>
    <w:p w14:paraId="30E7DFA9" w14:textId="76FEBA27" w:rsidR="00DE7D62" w:rsidRPr="00DF3E1D" w:rsidRDefault="00DE7D62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  <w:t xml:space="preserve"> -Excellent sense of integrity and honesty when dealing with sensitive subjects and situations related to patients.</w:t>
      </w:r>
    </w:p>
    <w:p w14:paraId="78948B23" w14:textId="75AAAEC7" w:rsidR="00C64F60" w:rsidRPr="00DF3E1D" w:rsidRDefault="00C64F60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</w:pPr>
    </w:p>
    <w:p w14:paraId="30000C3E" w14:textId="77777777" w:rsidR="00C64F60" w:rsidRPr="00DF3E1D" w:rsidRDefault="00C64F60" w:rsidP="00DE7D62">
      <w:pPr>
        <w:spacing w:after="0" w:line="240" w:lineRule="auto"/>
        <w:divId w:val="1913536780"/>
        <w:rPr>
          <w:rFonts w:ascii="Abadi" w:eastAsia="Times New Roman" w:hAnsi="Abadi" w:cs="Times New Roman"/>
          <w:color w:val="333333"/>
          <w:sz w:val="54"/>
          <w:szCs w:val="54"/>
          <w:shd w:val="clear" w:color="auto" w:fill="FDFDFD"/>
          <w:lang w:val="en-NG" w:eastAsia="en-GB"/>
        </w:rPr>
      </w:pPr>
    </w:p>
    <w:p w14:paraId="0A79F04D" w14:textId="1FC6E56F" w:rsidR="00C64F60" w:rsidRPr="00DF3E1D" w:rsidRDefault="00C432F2" w:rsidP="00C64F60">
      <w:pPr>
        <w:pStyle w:val="Heading1"/>
        <w:rPr>
          <w:rFonts w:ascii="Abadi" w:hAnsi="Abadi"/>
          <w:sz w:val="54"/>
          <w:szCs w:val="54"/>
        </w:rPr>
      </w:pPr>
      <w:sdt>
        <w:sdtPr>
          <w:rPr>
            <w:rFonts w:ascii="Abadi" w:hAnsi="Abadi"/>
            <w:sz w:val="54"/>
            <w:szCs w:val="54"/>
          </w:rPr>
          <w:id w:val="1728489637"/>
          <w:placeholder>
            <w:docPart w:val="DF64FDD896A2C14BA8F1C22D287583A9"/>
          </w:placeholder>
          <w:temporary/>
          <w:showingPlcHdr/>
          <w15:appearance w15:val="hidden"/>
        </w:sdtPr>
        <w:sdtEndPr/>
        <w:sdtContent>
          <w:r w:rsidR="00691927" w:rsidRPr="00DF3E1D">
            <w:rPr>
              <w:rFonts w:ascii="Abadi" w:hAnsi="Abadi"/>
              <w:sz w:val="54"/>
              <w:szCs w:val="54"/>
            </w:rPr>
            <w:t>Experience</w:t>
          </w:r>
        </w:sdtContent>
      </w:sdt>
      <w:r w:rsidR="00C64F60" w:rsidRPr="00DF3E1D">
        <w:rPr>
          <w:rFonts w:ascii="Abadi" w:hAnsi="Abadi"/>
          <w:sz w:val="54"/>
          <w:szCs w:val="54"/>
        </w:rPr>
        <w:t xml:space="preserve"> </w:t>
      </w:r>
    </w:p>
    <w:p w14:paraId="17E90FC4" w14:textId="77777777" w:rsidR="008115E5" w:rsidRPr="00DF3E1D" w:rsidRDefault="00C432F2">
      <w:pPr>
        <w:rPr>
          <w:rFonts w:ascii="Abadi" w:hAnsi="Abadi"/>
          <w:sz w:val="54"/>
          <w:szCs w:val="54"/>
        </w:rPr>
      </w:pPr>
      <w:sdt>
        <w:sdtPr>
          <w:rPr>
            <w:rFonts w:ascii="Abadi" w:hAnsi="Abadi"/>
            <w:sz w:val="54"/>
            <w:szCs w:val="54"/>
          </w:rPr>
          <w:id w:val="1922449927"/>
          <w:placeholder>
            <w:docPart w:val="16EC8EA9DCFB4F45A3BF4678B5F14279"/>
          </w:placeholder>
          <w:temporary/>
          <w:showingPlcHdr/>
          <w15:appearance w15:val="hidden"/>
        </w:sdtPr>
        <w:sdtEndPr/>
        <w:sdtContent>
          <w:r w:rsidR="00691927" w:rsidRPr="00DF3E1D">
            <w:rPr>
              <w:rFonts w:ascii="Abadi" w:hAnsi="Abadi"/>
              <w:sz w:val="54"/>
              <w:szCs w:val="54"/>
            </w:rPr>
            <w:t>Name of Employer</w:t>
          </w:r>
        </w:sdtContent>
      </w:sdt>
      <w:r w:rsidR="00BF6102" w:rsidRPr="00DF3E1D">
        <w:rPr>
          <w:rFonts w:ascii="Abadi" w:hAnsi="Abadi"/>
          <w:sz w:val="54"/>
          <w:szCs w:val="54"/>
        </w:rPr>
        <w:t xml:space="preserve">: </w:t>
      </w:r>
      <w:r w:rsidR="00A12951" w:rsidRPr="00DF3E1D">
        <w:rPr>
          <w:rFonts w:ascii="Abadi" w:hAnsi="Abadi"/>
          <w:sz w:val="54"/>
          <w:szCs w:val="54"/>
        </w:rPr>
        <w:t>Department of health and human services, Federal Capital Territory Administration</w:t>
      </w:r>
      <w:r w:rsidR="00D561E2" w:rsidRPr="00DF3E1D">
        <w:rPr>
          <w:rFonts w:ascii="Abadi" w:hAnsi="Abadi"/>
          <w:sz w:val="54"/>
          <w:szCs w:val="54"/>
        </w:rPr>
        <w:t xml:space="preserve"> Abuja Nigeria.</w:t>
      </w:r>
    </w:p>
    <w:p w14:paraId="630E99C2" w14:textId="77777777" w:rsidR="00D561E2" w:rsidRPr="00DF3E1D" w:rsidRDefault="00260E10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t xml:space="preserve">Present station: Maitama District Hospital, 61 Aguiyi Ironsi Street </w:t>
      </w:r>
      <w:r w:rsidR="008F08C9" w:rsidRPr="00DF3E1D">
        <w:rPr>
          <w:rFonts w:ascii="Abadi" w:hAnsi="Abadi"/>
          <w:sz w:val="54"/>
          <w:szCs w:val="54"/>
        </w:rPr>
        <w:t>Abuja Nigeria.</w:t>
      </w:r>
    </w:p>
    <w:p w14:paraId="422D9339" w14:textId="73BBBD16" w:rsidR="004E6786" w:rsidRPr="00DF3E1D" w:rsidRDefault="00E825F9" w:rsidP="009D2F8A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t>Job title</w:t>
      </w:r>
      <w:r w:rsidR="008F08C9" w:rsidRPr="00DF3E1D">
        <w:rPr>
          <w:rFonts w:ascii="Abadi" w:hAnsi="Abadi"/>
          <w:sz w:val="54"/>
          <w:szCs w:val="54"/>
        </w:rPr>
        <w:t>:</w:t>
      </w:r>
      <w:r w:rsidRPr="00DF3E1D">
        <w:rPr>
          <w:rFonts w:ascii="Abadi" w:hAnsi="Abadi"/>
          <w:sz w:val="54"/>
          <w:szCs w:val="54"/>
        </w:rPr>
        <w:t xml:space="preserve"> </w:t>
      </w:r>
      <w:r w:rsidR="00FB1005" w:rsidRPr="00DF3E1D">
        <w:rPr>
          <w:rFonts w:ascii="Abadi" w:hAnsi="Abadi"/>
          <w:sz w:val="54"/>
          <w:szCs w:val="54"/>
        </w:rPr>
        <w:t xml:space="preserve">Senior Nursing Officer </w:t>
      </w:r>
      <w:r w:rsidR="004E6786" w:rsidRPr="00DF3E1D">
        <w:rPr>
          <w:rFonts w:ascii="Abadi" w:hAnsi="Abadi"/>
          <w:sz w:val="54"/>
          <w:szCs w:val="54"/>
        </w:rPr>
        <w:t>(level</w:t>
      </w:r>
      <w:r w:rsidR="005312B7" w:rsidRPr="00DF3E1D">
        <w:rPr>
          <w:rFonts w:ascii="Abadi" w:hAnsi="Abadi"/>
          <w:sz w:val="54"/>
          <w:szCs w:val="54"/>
        </w:rPr>
        <w:t>10</w:t>
      </w:r>
      <w:r w:rsidR="004E6786" w:rsidRPr="00DF3E1D">
        <w:rPr>
          <w:rFonts w:ascii="Abadi" w:hAnsi="Abadi"/>
          <w:sz w:val="54"/>
          <w:szCs w:val="54"/>
        </w:rPr>
        <w:t>)</w:t>
      </w:r>
    </w:p>
    <w:p w14:paraId="6975D330" w14:textId="5985E8D5" w:rsidR="00B371F2" w:rsidRPr="00DF3E1D" w:rsidRDefault="00C84025" w:rsidP="00B6362E">
      <w:pPr>
        <w:rPr>
          <w:rFonts w:ascii="Abadi" w:hAnsi="Abadi"/>
          <w:sz w:val="54"/>
          <w:szCs w:val="54"/>
        </w:rPr>
      </w:pPr>
      <w:r w:rsidRPr="00DF3E1D">
        <w:rPr>
          <w:rFonts w:ascii="Abadi" w:hAnsi="Abadi"/>
          <w:sz w:val="54"/>
          <w:szCs w:val="54"/>
        </w:rPr>
        <w:lastRenderedPageBreak/>
        <w:t xml:space="preserve">Year of Employment: </w:t>
      </w:r>
      <w:r w:rsidR="00B6362E" w:rsidRPr="00DF3E1D">
        <w:rPr>
          <w:rFonts w:ascii="Abadi" w:hAnsi="Abadi"/>
          <w:sz w:val="54"/>
          <w:szCs w:val="54"/>
        </w:rPr>
        <w:t xml:space="preserve">October </w:t>
      </w:r>
      <w:r w:rsidR="00D91631" w:rsidRPr="00DF3E1D">
        <w:rPr>
          <w:rFonts w:ascii="Abadi" w:hAnsi="Abadi"/>
          <w:sz w:val="54"/>
          <w:szCs w:val="54"/>
        </w:rPr>
        <w:t>201</w:t>
      </w:r>
      <w:r w:rsidR="00217C6E" w:rsidRPr="00DF3E1D">
        <w:rPr>
          <w:rFonts w:ascii="Abadi" w:hAnsi="Abadi"/>
          <w:sz w:val="54"/>
          <w:szCs w:val="54"/>
        </w:rPr>
        <w:t>4 -</w:t>
      </w:r>
      <w:r w:rsidR="005312B7" w:rsidRPr="00DF3E1D">
        <w:rPr>
          <w:rFonts w:ascii="Abadi" w:hAnsi="Abadi"/>
          <w:sz w:val="54"/>
          <w:szCs w:val="54"/>
        </w:rPr>
        <w:t>Present.</w:t>
      </w:r>
    </w:p>
    <w:p w14:paraId="7BD02F8D" w14:textId="4DFC550A" w:rsidR="00FA47B0" w:rsidRPr="00DF3E1D" w:rsidRDefault="00793BAD" w:rsidP="00B6362E">
      <w:pPr>
        <w:rPr>
          <w:rFonts w:ascii="Abadi" w:hAnsi="Abadi"/>
          <w:b/>
          <w:bCs/>
          <w:sz w:val="54"/>
          <w:szCs w:val="54"/>
        </w:rPr>
      </w:pPr>
      <w:r w:rsidRPr="00DF3E1D">
        <w:rPr>
          <w:rFonts w:ascii="Abadi" w:hAnsi="Abadi"/>
          <w:b/>
          <w:bCs/>
          <w:sz w:val="54"/>
          <w:szCs w:val="54"/>
        </w:rPr>
        <w:t>Medical/Surgical unit- Female:</w:t>
      </w:r>
      <w:r w:rsidR="007C1DB4" w:rsidRPr="00DF3E1D">
        <w:rPr>
          <w:rFonts w:ascii="Abadi" w:hAnsi="Abadi"/>
          <w:b/>
          <w:bCs/>
          <w:sz w:val="54"/>
          <w:szCs w:val="54"/>
        </w:rPr>
        <w:t>(October 2014-</w:t>
      </w:r>
      <w:r w:rsidR="006411F5" w:rsidRPr="00DF3E1D">
        <w:rPr>
          <w:rFonts w:ascii="Abadi" w:hAnsi="Abadi"/>
          <w:b/>
          <w:bCs/>
          <w:sz w:val="54"/>
          <w:szCs w:val="54"/>
        </w:rPr>
        <w:t xml:space="preserve">January </w:t>
      </w:r>
      <w:r w:rsidR="00BA4503" w:rsidRPr="00DF3E1D">
        <w:rPr>
          <w:rFonts w:ascii="Abadi" w:hAnsi="Abadi"/>
          <w:b/>
          <w:bCs/>
          <w:sz w:val="54"/>
          <w:szCs w:val="54"/>
        </w:rPr>
        <w:t>2017)</w:t>
      </w:r>
    </w:p>
    <w:p w14:paraId="6833BE56" w14:textId="77777777" w:rsidR="00B371F2" w:rsidRPr="00DF3E1D" w:rsidRDefault="00B371F2" w:rsidP="00B371F2">
      <w:pPr>
        <w:numPr>
          <w:ilvl w:val="0"/>
          <w:numId w:val="14"/>
        </w:numPr>
        <w:spacing w:before="100" w:beforeAutospacing="1" w:after="100" w:afterAutospacing="1" w:line="294" w:lineRule="atLeast"/>
        <w:divId w:val="804008788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Treat and care for patients after major surgical procedures by monitoring vital signs, administering medication, and cleaning surgical areas.</w:t>
      </w:r>
    </w:p>
    <w:p w14:paraId="2419EAA5" w14:textId="77777777" w:rsidR="00B371F2" w:rsidRPr="00DF3E1D" w:rsidRDefault="00B371F2" w:rsidP="00B371F2">
      <w:pPr>
        <w:numPr>
          <w:ilvl w:val="0"/>
          <w:numId w:val="14"/>
        </w:numPr>
        <w:spacing w:before="100" w:beforeAutospacing="1" w:after="100" w:afterAutospacing="1" w:line="294" w:lineRule="atLeast"/>
        <w:divId w:val="804008788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Collaborate with physicians, case managers, families, and other staff members when developing a plan for care and treatment during the hospital stay.</w:t>
      </w:r>
    </w:p>
    <w:p w14:paraId="114B8A05" w14:textId="77777777" w:rsidR="00B371F2" w:rsidRPr="00DF3E1D" w:rsidRDefault="00B371F2" w:rsidP="00B371F2">
      <w:pPr>
        <w:numPr>
          <w:ilvl w:val="0"/>
          <w:numId w:val="14"/>
        </w:numPr>
        <w:spacing w:before="100" w:beforeAutospacing="1" w:after="100" w:afterAutospacing="1" w:line="294" w:lineRule="atLeast"/>
        <w:divId w:val="804008788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Work as a supervisor for the unit and floor, and help train new nursing students who are </w:t>
      </w:r>
      <w:r w:rsidR="004F6E4D" w:rsidRPr="00DF3E1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completing their internship duties.</w:t>
      </w:r>
    </w:p>
    <w:p w14:paraId="19FA9FA3" w14:textId="77777777" w:rsidR="00D0303D" w:rsidRPr="00DF3E1D" w:rsidRDefault="00867A72" w:rsidP="00D0303D">
      <w:pPr>
        <w:numPr>
          <w:ilvl w:val="0"/>
          <w:numId w:val="14"/>
        </w:numPr>
        <w:spacing w:before="100" w:beforeAutospacing="1" w:after="100" w:afterAutospacing="1" w:line="294" w:lineRule="atLeast"/>
        <w:ind w:left="945"/>
        <w:divId w:val="1866401015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lastRenderedPageBreak/>
        <w:t>Noting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</w:t>
      </w:r>
      <w:r w:rsidR="00D0303D"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patient physical condition, vital signs, daily routine, and medication schedule in the urgent care department during serious illnesses or injuries.</w:t>
      </w:r>
    </w:p>
    <w:p w14:paraId="3ECADE12" w14:textId="77777777" w:rsidR="00D0303D" w:rsidRPr="00DF3E1D" w:rsidRDefault="00D0303D" w:rsidP="00D0303D">
      <w:pPr>
        <w:numPr>
          <w:ilvl w:val="0"/>
          <w:numId w:val="14"/>
        </w:numPr>
        <w:spacing w:before="100" w:beforeAutospacing="1" w:after="100" w:afterAutospacing="1" w:line="294" w:lineRule="atLeast"/>
        <w:ind w:left="945"/>
        <w:divId w:val="1866401015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Responded to emergency situations where patients are in life-threatening conditions by following the correct procedure and maintaining a calm and effective demeanor.</w:t>
      </w:r>
    </w:p>
    <w:p w14:paraId="07B638AD" w14:textId="77777777" w:rsidR="005C58A7" w:rsidRPr="00DF3E1D" w:rsidRDefault="00D0303D" w:rsidP="005C58A7">
      <w:pPr>
        <w:numPr>
          <w:ilvl w:val="0"/>
          <w:numId w:val="14"/>
        </w:numPr>
        <w:spacing w:before="100" w:beforeAutospacing="1" w:after="100" w:afterAutospacing="1" w:line="294" w:lineRule="atLeast"/>
        <w:ind w:left="945"/>
        <w:divId w:val="1866401015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Recognized by fellow staff as the employee of the month for several months due to strong</w:t>
      </w:r>
      <w:r w:rsidR="005C58A7" w:rsidRPr="00DF3E1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</w:t>
      </w: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commitment to service and quality care.</w:t>
      </w:r>
    </w:p>
    <w:p w14:paraId="74A8FA0B" w14:textId="77777777" w:rsidR="00D0303D" w:rsidRPr="00DF3E1D" w:rsidRDefault="00D0303D" w:rsidP="00D0303D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t>Recorded information about patients as they recovered from illness in the hospital, such as diet, physical activity, milestones, and more.</w:t>
      </w:r>
    </w:p>
    <w:p w14:paraId="118D76DA" w14:textId="77777777" w:rsidR="00D0303D" w:rsidRPr="00DF3E1D" w:rsidRDefault="00D0303D" w:rsidP="007B0ED1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  <w:lastRenderedPageBreak/>
        <w:t>Followed a treatment plan and medication schedule ordered by the doctor, and assessed patient pain levels during the hospital stay.</w:t>
      </w:r>
    </w:p>
    <w:p w14:paraId="43669027" w14:textId="1B4DAE11" w:rsidR="00E17CBC" w:rsidRPr="00DF3E1D" w:rsidRDefault="00A9492F" w:rsidP="00E17CBC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Wound / catheter care</w:t>
      </w:r>
      <w:r w:rsidR="00E17CBC" w:rsidRPr="00DF3E1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</w:p>
    <w:p w14:paraId="539D1EC1" w14:textId="118A6A7B" w:rsidR="00843916" w:rsidRPr="00DF3E1D" w:rsidRDefault="00843916" w:rsidP="00C85DB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</w:rPr>
        <w:t> </w:t>
      </w:r>
      <w:r w:rsidRPr="00DF3E1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>Improving the care of in patients with chronic medical conditions through evidence based or new strategies and models of chronic diseases programs.</w:t>
      </w:r>
    </w:p>
    <w:p w14:paraId="49253A28" w14:textId="77777777" w:rsidR="00CC2183" w:rsidRPr="00DF3E1D" w:rsidRDefault="00CC2183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DF3E1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>Develop framework work for standardised care of acutely and chronically ill patients in the medical and surgical unit.</w:t>
      </w:r>
    </w:p>
    <w:p w14:paraId="594952E4" w14:textId="77777777" w:rsidR="00FA47B0" w:rsidRPr="00DF3E1D" w:rsidRDefault="00FA47B0" w:rsidP="00FA47B0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</w:p>
    <w:p w14:paraId="5EF854E1" w14:textId="4DE01303" w:rsidR="00FA47B0" w:rsidRPr="007B149D" w:rsidRDefault="00963935" w:rsidP="00FA47B0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b/>
          <w:bCs/>
          <w:color w:val="000000" w:themeColor="text1"/>
          <w:sz w:val="54"/>
          <w:szCs w:val="54"/>
          <w:lang w:val="en-US" w:eastAsia="en-GB"/>
        </w:rPr>
        <w:t>Labor and Delivery Unit</w:t>
      </w:r>
      <w:r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:</w:t>
      </w:r>
      <w:r w:rsidR="00E17CBC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(January 2017-</w:t>
      </w:r>
      <w:r w:rsidR="00E278B8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 xml:space="preserve">October </w:t>
      </w:r>
      <w:r w:rsidR="00A75B60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201</w:t>
      </w:r>
      <w:r w:rsidR="00262E19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8</w:t>
      </w:r>
      <w:r w:rsidR="00A75B60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)</w:t>
      </w:r>
    </w:p>
    <w:p w14:paraId="7B155099" w14:textId="77777777" w:rsidR="007B0ED1" w:rsidRPr="007B149D" w:rsidRDefault="006C1A5A" w:rsidP="007B0ED1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Monitoring of labor using </w:t>
      </w:r>
      <w:r w:rsidR="00A14F26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pantograph</w:t>
      </w:r>
      <w:r w:rsidR="00F22F71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and conducting delivery.</w:t>
      </w:r>
    </w:p>
    <w:p w14:paraId="7BC201C1" w14:textId="77777777" w:rsidR="00F22F71" w:rsidRPr="007B149D" w:rsidRDefault="00F22F71" w:rsidP="007B0ED1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lastRenderedPageBreak/>
        <w:t xml:space="preserve">Post delivery care of </w:t>
      </w:r>
      <w:r w:rsidR="00215A8E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mother and neonate.</w:t>
      </w:r>
    </w:p>
    <w:p w14:paraId="38C6EE38" w14:textId="15F982C5" w:rsidR="00CC2183" w:rsidRPr="007B149D" w:rsidRDefault="00215A8E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Repair of episiotomy and different kinds of laceration </w:t>
      </w:r>
      <w:r w:rsidR="00300A52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sustained during delivery.</w:t>
      </w:r>
    </w:p>
    <w:p w14:paraId="77D7B025" w14:textId="7EE86F40" w:rsidR="00920404" w:rsidRPr="007B149D" w:rsidRDefault="00412B52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Performed tests on new born </w:t>
      </w:r>
      <w:r w:rsidR="00853C73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after delivery </w:t>
      </w:r>
      <w:r w:rsidR="008861FE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to ensure well being.</w:t>
      </w:r>
    </w:p>
    <w:p w14:paraId="683F5478" w14:textId="77777777" w:rsidR="00E84B4D" w:rsidRPr="007B149D" w:rsidRDefault="000434B0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Worked closely with parents to provide instructions </w:t>
      </w:r>
      <w:r w:rsidR="004E17C8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on caring for their newborn outside the</w:t>
      </w:r>
      <w:r w:rsidR="00E84B4D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</w:t>
      </w:r>
      <w:r w:rsidR="004E17C8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hospital</w:t>
      </w:r>
      <w:r w:rsidR="00E84B4D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</w:p>
    <w:p w14:paraId="5929F8C0" w14:textId="7E31D3D7" w:rsidR="008861FE" w:rsidRPr="007B149D" w:rsidRDefault="003B32E3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Perform triage for children born </w:t>
      </w:r>
      <w:r w:rsidR="00340AF2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in adverse conditions.</w:t>
      </w:r>
    </w:p>
    <w:p w14:paraId="79268930" w14:textId="1492DA4A" w:rsidR="00340AF2" w:rsidRPr="007B149D" w:rsidRDefault="00906576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Ensured 100% HIPPA </w:t>
      </w:r>
      <w:r w:rsidR="00D9591E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compliance of entire nursing staff </w:t>
      </w:r>
      <w:r w:rsidR="00CD3866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through regular education and seminars.</w:t>
      </w:r>
    </w:p>
    <w:p w14:paraId="27CD9C52" w14:textId="3024D64B" w:rsidR="00DB6F38" w:rsidRPr="007B149D" w:rsidRDefault="00DB6F38" w:rsidP="00CC2183">
      <w:pPr>
        <w:numPr>
          <w:ilvl w:val="0"/>
          <w:numId w:val="15"/>
        </w:num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Conducted delivery of </w:t>
      </w:r>
      <w:r w:rsidR="00DB1E6D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20+ </w:t>
      </w:r>
      <w:r w:rsidR="008304F2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newborns and assisted in delivery of 120+ </w:t>
      </w:r>
      <w:r w:rsidR="00896897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newborn in a month in one of the busy and big hospitals in </w:t>
      </w:r>
      <w:r w:rsidR="007D5608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Abuja.</w:t>
      </w:r>
    </w:p>
    <w:p w14:paraId="036D6CFD" w14:textId="77777777" w:rsidR="00B74C88" w:rsidRPr="007B149D" w:rsidRDefault="00B74C88" w:rsidP="00B74C88">
      <w:p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</w:p>
    <w:p w14:paraId="53D83A0C" w14:textId="60644041" w:rsidR="00AD4382" w:rsidRPr="007B149D" w:rsidRDefault="00DC3336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Neonatal Intensive Care Unit:(</w:t>
      </w:r>
      <w:r w:rsidR="00872A7C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October 201</w:t>
      </w:r>
      <w:r w:rsidR="005D1EC4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8</w:t>
      </w:r>
      <w:r w:rsidR="00872A7C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-</w:t>
      </w:r>
      <w:r w:rsidR="00CB4B08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October 202</w:t>
      </w:r>
      <w:r w:rsidR="00E25604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0</w:t>
      </w:r>
      <w:r w:rsidR="00CB4B08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)</w:t>
      </w:r>
      <w:r w:rsidR="00267E6E"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.</w:t>
      </w:r>
    </w:p>
    <w:p w14:paraId="470DBB36" w14:textId="586DD3C7" w:rsidR="00267E6E" w:rsidRPr="007B149D" w:rsidRDefault="00267E6E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b/>
          <w:bCs/>
          <w:color w:val="333333"/>
          <w:sz w:val="54"/>
          <w:szCs w:val="54"/>
          <w:lang w:val="en-US" w:eastAsia="en-GB"/>
        </w:rPr>
        <w:t>.</w:t>
      </w:r>
      <w:r w:rsidR="00A6221A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worked with newborns in NICU</w:t>
      </w:r>
      <w:r w:rsidR="00E37C9A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, providing care </w:t>
      </w:r>
      <w:r w:rsidR="00AC6253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to assist in moving </w:t>
      </w:r>
      <w:r w:rsidR="00726149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86% newborn out of NICU in 3 days.</w:t>
      </w:r>
    </w:p>
    <w:p w14:paraId="356A1248" w14:textId="77777777" w:rsidR="001906FF" w:rsidRPr="007B149D" w:rsidRDefault="001906FF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</w:p>
    <w:p w14:paraId="3F137CE0" w14:textId="0C6E65AC" w:rsidR="00726149" w:rsidRPr="007B149D" w:rsidRDefault="00726149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  <w:r w:rsidR="00966E2F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Oversaw the care of over 10 </w:t>
      </w:r>
      <w:r w:rsidR="00D22954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newborns in any given shift</w:t>
      </w:r>
      <w:r w:rsidR="001F3D05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</w:p>
    <w:p w14:paraId="4A324A21" w14:textId="60EA6EA2" w:rsidR="001F3D05" w:rsidRPr="007B149D" w:rsidRDefault="001F3D05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.Provided detailed instructions to parents</w:t>
      </w:r>
      <w:r w:rsidR="00E411CF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to ensure proper care of newborns after discharge</w:t>
      </w:r>
      <w:r w:rsidR="0071222A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 from NICU</w:t>
      </w:r>
      <w:r w:rsidR="00E411CF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</w:p>
    <w:p w14:paraId="17869D8B" w14:textId="1C2C3436" w:rsidR="00E411CF" w:rsidRPr="007B149D" w:rsidRDefault="00E411CF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  <w:r w:rsidR="00AA295D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Built trust with parents </w:t>
      </w:r>
      <w:r w:rsidR="00D73EDF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 xml:space="preserve">by regularly updating them </w:t>
      </w:r>
      <w:r w:rsidR="002E668C"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on the care issued to their newborns.</w:t>
      </w:r>
    </w:p>
    <w:p w14:paraId="15F59097" w14:textId="0BB2013C" w:rsidR="002E668C" w:rsidRPr="007B149D" w:rsidRDefault="002E668C" w:rsidP="002323DD">
      <w:pPr>
        <w:spacing w:before="100" w:beforeAutospacing="1" w:after="100" w:afterAutospacing="1" w:line="294" w:lineRule="atLeast"/>
        <w:divId w:val="1996639299"/>
        <w:rPr>
          <w:rStyle w:val="apple-converted-space"/>
          <w:rFonts w:ascii="Abadi" w:eastAsia="Times New Roman" w:hAnsi="Abadi"/>
          <w:color w:val="000000" w:themeColor="text1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 w:cs="Times New Roman"/>
          <w:color w:val="333333"/>
          <w:sz w:val="54"/>
          <w:szCs w:val="54"/>
          <w:lang w:val="en-US" w:eastAsia="en-GB"/>
        </w:rPr>
        <w:t>.</w:t>
      </w:r>
      <w:r w:rsidR="00D463A8" w:rsidRPr="007B149D">
        <w:rPr>
          <w:rFonts w:ascii="Abadi" w:eastAsia="Times New Roman" w:hAnsi="Abadi" w:cs="Aldhabi"/>
          <w:color w:val="000000" w:themeColor="text1"/>
          <w:sz w:val="54"/>
          <w:szCs w:val="54"/>
        </w:rPr>
        <w:t>C</w:t>
      </w:r>
      <w:r w:rsidR="00797484" w:rsidRPr="007B149D">
        <w:rPr>
          <w:rFonts w:ascii="Abadi" w:eastAsia="Times New Roman" w:hAnsi="Abadi" w:cs="Aldhabi"/>
          <w:color w:val="000000" w:themeColor="text1"/>
          <w:sz w:val="54"/>
          <w:szCs w:val="54"/>
        </w:rPr>
        <w:t>aring for infants' basic needs, such as diaper changes and feeding, and coordinating the infants' medical treatments with the NICU physician</w:t>
      </w:r>
      <w:r w:rsidR="00797484" w:rsidRPr="007B149D">
        <w:rPr>
          <w:rFonts w:ascii="Abadi" w:eastAsia="Times New Roman" w:hAnsi="Abadi" w:cs="Aldhabi"/>
          <w:color w:val="000000" w:themeColor="text1"/>
          <w:sz w:val="54"/>
          <w:szCs w:val="54"/>
          <w:shd w:val="clear" w:color="auto" w:fill="FFFFFF"/>
        </w:rPr>
        <w:t>.</w:t>
      </w:r>
      <w:r w:rsidR="00797484" w:rsidRPr="007B149D">
        <w:rPr>
          <w:rStyle w:val="apple-converted-space"/>
          <w:rFonts w:ascii="Abadi" w:eastAsia="Times New Roman" w:hAnsi="Abadi" w:cs="Aldhabi"/>
          <w:color w:val="000000" w:themeColor="text1"/>
          <w:sz w:val="54"/>
          <w:szCs w:val="54"/>
          <w:shd w:val="clear" w:color="auto" w:fill="FFFFFF"/>
        </w:rPr>
        <w:t> </w:t>
      </w:r>
    </w:p>
    <w:p w14:paraId="3257736F" w14:textId="77777777" w:rsidR="009748A7" w:rsidRPr="007B149D" w:rsidRDefault="002323DD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1F1F1F"/>
          <w:sz w:val="54"/>
          <w:szCs w:val="54"/>
        </w:rPr>
      </w:pPr>
      <w:r w:rsidRPr="007B149D">
        <w:rPr>
          <w:rStyle w:val="apple-converted-space"/>
          <w:rFonts w:ascii="Abadi" w:eastAsia="Times New Roman" w:hAnsi="Abadi"/>
          <w:color w:val="000000" w:themeColor="text1"/>
          <w:sz w:val="54"/>
          <w:szCs w:val="54"/>
          <w:shd w:val="clear" w:color="auto" w:fill="FFFFFF"/>
          <w:lang w:val="en-US"/>
        </w:rPr>
        <w:lastRenderedPageBreak/>
        <w:t>.</w:t>
      </w:r>
      <w:r w:rsidR="00041484" w:rsidRPr="007B149D">
        <w:rPr>
          <w:rFonts w:ascii="Abadi" w:eastAsia="Times New Roman" w:hAnsi="Abadi"/>
          <w:color w:val="1F1F1F"/>
          <w:sz w:val="54"/>
          <w:szCs w:val="54"/>
        </w:rPr>
        <w:t>Performing medical procedures such as inserting intravenous lines, performing tests and administering medications.</w:t>
      </w:r>
    </w:p>
    <w:p w14:paraId="42D02CE7" w14:textId="5FF43513" w:rsidR="00C654ED" w:rsidRPr="007B149D" w:rsidRDefault="009748A7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1F1F1F"/>
          <w:sz w:val="54"/>
          <w:szCs w:val="54"/>
        </w:rPr>
      </w:pPr>
      <w:r w:rsidRPr="007B149D">
        <w:rPr>
          <w:rFonts w:ascii="Abadi" w:eastAsia="Times New Roman" w:hAnsi="Abadi"/>
          <w:color w:val="1F1F1F"/>
          <w:sz w:val="54"/>
          <w:szCs w:val="54"/>
          <w:lang w:val="en-US"/>
        </w:rPr>
        <w:t>.</w:t>
      </w:r>
      <w:r w:rsidR="00C654ED" w:rsidRPr="007B149D">
        <w:rPr>
          <w:rFonts w:ascii="Abadi" w:eastAsia="Times New Roman" w:hAnsi="Abadi"/>
          <w:color w:val="1F1F1F"/>
          <w:sz w:val="54"/>
          <w:szCs w:val="54"/>
        </w:rPr>
        <w:t xml:space="preserve"> Providing round-the-clock care to premature and severely ill newborn infants.</w:t>
      </w:r>
    </w:p>
    <w:p w14:paraId="5A809108" w14:textId="040BB9CF" w:rsidR="00E34978" w:rsidRPr="007B149D" w:rsidRDefault="00E34978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474747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/>
          <w:color w:val="1F1F1F"/>
          <w:sz w:val="54"/>
          <w:szCs w:val="54"/>
          <w:lang w:val="en-US"/>
        </w:rPr>
        <w:t>.</w:t>
      </w:r>
      <w:r w:rsidRPr="007B149D">
        <w:rPr>
          <w:rFonts w:ascii="Abadi" w:eastAsia="Times New Roman" w:hAnsi="Abadi"/>
          <w:color w:val="040C28"/>
          <w:sz w:val="54"/>
          <w:szCs w:val="54"/>
        </w:rPr>
        <w:t xml:space="preserve"> care for medically unstable and critically ill newborns requiring constant nursing, complicated surgical procedures, continual respiratory support, or other intensive interventions</w:t>
      </w:r>
      <w:r w:rsidRPr="007B149D">
        <w:rPr>
          <w:rFonts w:ascii="Abadi" w:eastAsia="Times New Roman" w:hAnsi="Abadi"/>
          <w:color w:val="474747"/>
          <w:sz w:val="54"/>
          <w:szCs w:val="54"/>
          <w:shd w:val="clear" w:color="auto" w:fill="FFFFFF"/>
        </w:rPr>
        <w:t>.</w:t>
      </w:r>
    </w:p>
    <w:p w14:paraId="1FD2E0BD" w14:textId="77777777" w:rsidR="001906FF" w:rsidRPr="007B149D" w:rsidRDefault="001906FF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474747"/>
          <w:sz w:val="54"/>
          <w:szCs w:val="54"/>
          <w:shd w:val="clear" w:color="auto" w:fill="FFFFFF"/>
        </w:rPr>
      </w:pPr>
    </w:p>
    <w:p w14:paraId="12D81790" w14:textId="32CA1F5F" w:rsidR="005B3608" w:rsidRPr="007B149D" w:rsidRDefault="00B80F8D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b/>
          <w:bCs/>
          <w:color w:val="474747"/>
          <w:sz w:val="54"/>
          <w:szCs w:val="54"/>
          <w:shd w:val="clear" w:color="auto" w:fill="FFFFFF"/>
          <w:lang w:val="en-US"/>
        </w:rPr>
      </w:pPr>
      <w:r w:rsidRPr="007B149D">
        <w:rPr>
          <w:rFonts w:ascii="Abadi" w:eastAsia="Times New Roman" w:hAnsi="Abadi"/>
          <w:b/>
          <w:bCs/>
          <w:color w:val="474747"/>
          <w:sz w:val="54"/>
          <w:szCs w:val="54"/>
          <w:shd w:val="clear" w:color="auto" w:fill="FFFFFF"/>
          <w:lang w:val="en-US"/>
        </w:rPr>
        <w:t>Accident and Emergency Unit:</w:t>
      </w:r>
      <w:r w:rsidR="00996656" w:rsidRPr="007B149D">
        <w:rPr>
          <w:rFonts w:ascii="Abadi" w:eastAsia="Times New Roman" w:hAnsi="Abadi"/>
          <w:b/>
          <w:bCs/>
          <w:color w:val="474747"/>
          <w:sz w:val="54"/>
          <w:szCs w:val="54"/>
          <w:shd w:val="clear" w:color="auto" w:fill="FFFFFF"/>
          <w:lang w:val="en-US"/>
        </w:rPr>
        <w:t xml:space="preserve">(October 2020-January </w:t>
      </w:r>
      <w:r w:rsidR="005B3608" w:rsidRPr="007B149D">
        <w:rPr>
          <w:rFonts w:ascii="Abadi" w:eastAsia="Times New Roman" w:hAnsi="Abadi"/>
          <w:b/>
          <w:bCs/>
          <w:color w:val="474747"/>
          <w:sz w:val="54"/>
          <w:szCs w:val="54"/>
          <w:shd w:val="clear" w:color="auto" w:fill="FFFFFF"/>
          <w:lang w:val="en-US"/>
        </w:rPr>
        <w:t>2022)</w:t>
      </w:r>
    </w:p>
    <w:p w14:paraId="31803DC0" w14:textId="3D17DFD7" w:rsidR="005B3608" w:rsidRPr="007B149D" w:rsidRDefault="005B3608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1F1F1F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/>
          <w:b/>
          <w:bCs/>
          <w:color w:val="474747"/>
          <w:sz w:val="54"/>
          <w:szCs w:val="54"/>
          <w:shd w:val="clear" w:color="auto" w:fill="FFFFFF"/>
          <w:lang w:val="en-US"/>
        </w:rPr>
        <w:t>.</w:t>
      </w:r>
      <w:r w:rsidR="000916B3" w:rsidRPr="007B149D">
        <w:rPr>
          <w:rFonts w:ascii="Abadi" w:eastAsia="Times New Roman" w:hAnsi="Abadi"/>
          <w:color w:val="040C28"/>
          <w:sz w:val="54"/>
          <w:szCs w:val="54"/>
        </w:rPr>
        <w:t xml:space="preserve"> </w:t>
      </w:r>
      <w:r w:rsidR="000916B3" w:rsidRPr="007B149D">
        <w:rPr>
          <w:rFonts w:ascii="Abadi" w:eastAsia="Times New Roman" w:hAnsi="Abadi"/>
          <w:color w:val="040C28"/>
          <w:sz w:val="54"/>
          <w:szCs w:val="54"/>
          <w:lang w:val="en-US"/>
        </w:rPr>
        <w:t>T</w:t>
      </w:r>
      <w:r w:rsidR="000916B3" w:rsidRPr="007B149D">
        <w:rPr>
          <w:rFonts w:ascii="Abadi" w:eastAsia="Times New Roman" w:hAnsi="Abadi"/>
          <w:color w:val="040C28"/>
          <w:sz w:val="54"/>
          <w:szCs w:val="54"/>
        </w:rPr>
        <w:t>aking patients' vital signs, examining them and observing their physical condition, administering medication and performing procedures</w:t>
      </w:r>
      <w:r w:rsidR="000916B3"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</w:rPr>
        <w:t>.</w:t>
      </w:r>
    </w:p>
    <w:p w14:paraId="5AE806A6" w14:textId="02078C9E" w:rsidR="006913BC" w:rsidRPr="007B149D" w:rsidRDefault="006052C2" w:rsidP="009748A7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</w:pPr>
      <w:r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  <w:lastRenderedPageBreak/>
        <w:t>.Sorting patients</w:t>
      </w:r>
      <w:r w:rsidR="00C47B1B"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  <w:t xml:space="preserve"> in order of hierarchy </w:t>
      </w:r>
      <w:r w:rsidR="0028192F"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  <w:t xml:space="preserve">based on severity of health problems </w:t>
      </w:r>
      <w:r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  <w:t>and prioritizing them for treatments.</w:t>
      </w:r>
    </w:p>
    <w:p w14:paraId="743706C3" w14:textId="42CB4EB0" w:rsidR="006052C2" w:rsidRPr="007B149D" w:rsidRDefault="006052C2" w:rsidP="009748A7">
      <w:pPr>
        <w:pStyle w:val="trt0xe"/>
        <w:spacing w:before="0" w:beforeAutospacing="0" w:after="180" w:afterAutospacing="0"/>
        <w:divId w:val="945384415"/>
        <w:rPr>
          <w:rStyle w:val="apple-converted-space"/>
          <w:rFonts w:ascii="Abadi" w:eastAsia="Times New Roman" w:hAnsi="Abadi" w:cs="Segoe UI"/>
          <w:color w:val="212121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/>
          <w:color w:val="1F1F1F"/>
          <w:sz w:val="54"/>
          <w:szCs w:val="54"/>
          <w:shd w:val="clear" w:color="auto" w:fill="FFFFFF"/>
          <w:lang w:val="en-US"/>
        </w:rPr>
        <w:t>.</w:t>
      </w:r>
      <w:r w:rsidR="006B0708" w:rsidRPr="007B149D">
        <w:rPr>
          <w:rFonts w:ascii="Abadi" w:eastAsia="Times New Roman" w:hAnsi="Abadi"/>
          <w:sz w:val="54"/>
          <w:szCs w:val="54"/>
          <w:lang w:val="en-US"/>
        </w:rPr>
        <w:t xml:space="preserve"> I</w:t>
      </w:r>
      <w:r w:rsidR="00415E39" w:rsidRPr="007B149D">
        <w:rPr>
          <w:rFonts w:ascii="Abadi" w:eastAsia="Times New Roman" w:hAnsi="Abadi"/>
          <w:sz w:val="54"/>
          <w:szCs w:val="54"/>
        </w:rPr>
        <w:t>nvolved in clearing the</w:t>
      </w:r>
      <w:r w:rsidR="00C42F61" w:rsidRPr="007B149D">
        <w:rPr>
          <w:rFonts w:ascii="Abadi" w:eastAsia="Times New Roman" w:hAnsi="Abadi"/>
          <w:sz w:val="54"/>
          <w:szCs w:val="54"/>
          <w:lang w:val="en-US"/>
        </w:rPr>
        <w:t xml:space="preserve"> patients </w:t>
      </w:r>
      <w:r w:rsidR="00415E39" w:rsidRPr="007B149D">
        <w:rPr>
          <w:rFonts w:ascii="Abadi" w:eastAsia="Times New Roman" w:hAnsi="Abadi"/>
          <w:sz w:val="54"/>
          <w:szCs w:val="54"/>
        </w:rPr>
        <w:t>mouth, inserting an oral airway, assisting with intubation, oxygen therapy and assessing continually the patient's respiratory system.</w:t>
      </w:r>
      <w:r w:rsidR="00415E39" w:rsidRPr="007B149D">
        <w:rPr>
          <w:rStyle w:val="apple-converted-space"/>
          <w:rFonts w:ascii="Abadi" w:eastAsia="Times New Roman" w:hAnsi="Abadi" w:cs="Segoe UI"/>
          <w:color w:val="212121"/>
          <w:sz w:val="54"/>
          <w:szCs w:val="54"/>
          <w:shd w:val="clear" w:color="auto" w:fill="FFFFFF"/>
        </w:rPr>
        <w:t> </w:t>
      </w:r>
    </w:p>
    <w:p w14:paraId="5EC65BD8" w14:textId="35B54C62" w:rsidR="00816E8E" w:rsidRPr="007B149D" w:rsidRDefault="00956AE1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sz w:val="54"/>
          <w:szCs w:val="54"/>
          <w:lang w:val="en-US"/>
        </w:rPr>
      </w:pPr>
      <w:r w:rsidRPr="007B149D">
        <w:rPr>
          <w:rStyle w:val="apple-converted-space"/>
          <w:rFonts w:ascii="Abadi" w:eastAsia="Times New Roman" w:hAnsi="Abadi" w:cs="Segoe UI"/>
          <w:color w:val="212121"/>
          <w:sz w:val="54"/>
          <w:szCs w:val="54"/>
          <w:shd w:val="clear" w:color="auto" w:fill="FFFFFF"/>
          <w:lang w:val="en-US"/>
        </w:rPr>
        <w:t xml:space="preserve">. </w:t>
      </w:r>
      <w:r w:rsidR="00230655" w:rsidRPr="007B149D">
        <w:rPr>
          <w:rFonts w:ascii="Abadi" w:eastAsia="Times New Roman" w:hAnsi="Abadi"/>
          <w:sz w:val="54"/>
          <w:szCs w:val="54"/>
          <w:lang w:val="en-US"/>
        </w:rPr>
        <w:t xml:space="preserve">Administration of intravenous fluids appropriately </w:t>
      </w:r>
      <w:r w:rsidR="000857BF" w:rsidRPr="007B149D">
        <w:rPr>
          <w:rFonts w:ascii="Abadi" w:eastAsia="Times New Roman" w:hAnsi="Abadi"/>
          <w:sz w:val="54"/>
          <w:szCs w:val="54"/>
          <w:lang w:val="en-US"/>
        </w:rPr>
        <w:t>along with medications,</w:t>
      </w:r>
      <w:r w:rsidR="00A05A78" w:rsidRPr="007B149D">
        <w:rPr>
          <w:rFonts w:ascii="Abadi" w:eastAsia="Times New Roman" w:hAnsi="Abadi"/>
          <w:sz w:val="54"/>
          <w:szCs w:val="54"/>
          <w:lang w:val="en-US"/>
        </w:rPr>
        <w:t xml:space="preserve"> </w:t>
      </w:r>
      <w:r w:rsidR="00B84B07" w:rsidRPr="007B149D">
        <w:rPr>
          <w:rFonts w:ascii="Abadi" w:eastAsia="Times New Roman" w:hAnsi="Abadi"/>
          <w:sz w:val="54"/>
          <w:szCs w:val="54"/>
          <w:lang w:val="en-US"/>
        </w:rPr>
        <w:t>insertion of Foley catheters and monitoring of input and output.</w:t>
      </w:r>
    </w:p>
    <w:p w14:paraId="3EDE6048" w14:textId="5B9EAEDB" w:rsidR="00B84B07" w:rsidRPr="007B149D" w:rsidRDefault="00B84B07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sz w:val="54"/>
          <w:szCs w:val="54"/>
          <w:lang w:val="en-US"/>
        </w:rPr>
      </w:pPr>
      <w:r w:rsidRPr="007B149D">
        <w:rPr>
          <w:rFonts w:ascii="Abadi" w:eastAsia="Times New Roman" w:hAnsi="Abadi"/>
          <w:sz w:val="54"/>
          <w:szCs w:val="54"/>
          <w:lang w:val="en-US"/>
        </w:rPr>
        <w:t>.</w:t>
      </w:r>
      <w:r w:rsidR="00262BCA" w:rsidRPr="007B149D">
        <w:rPr>
          <w:rFonts w:ascii="Abadi" w:eastAsia="Times New Roman" w:hAnsi="Abadi"/>
          <w:sz w:val="54"/>
          <w:szCs w:val="54"/>
          <w:lang w:val="en-US"/>
        </w:rPr>
        <w:t>Observe patients level of consciousness and neurological status.</w:t>
      </w:r>
    </w:p>
    <w:p w14:paraId="2DED6C04" w14:textId="34ECD8B3" w:rsidR="00262BCA" w:rsidRPr="007B149D" w:rsidRDefault="00262BCA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sz w:val="54"/>
          <w:szCs w:val="54"/>
          <w:lang w:val="en-US"/>
        </w:rPr>
      </w:pPr>
      <w:r w:rsidRPr="007B149D">
        <w:rPr>
          <w:rFonts w:ascii="Abadi" w:eastAsia="Times New Roman" w:hAnsi="Abadi"/>
          <w:sz w:val="54"/>
          <w:szCs w:val="54"/>
          <w:lang w:val="en-US"/>
        </w:rPr>
        <w:t>.</w:t>
      </w:r>
      <w:r w:rsidR="00BD13ED" w:rsidRPr="007B149D">
        <w:rPr>
          <w:rFonts w:ascii="Abadi" w:eastAsia="Times New Roman" w:hAnsi="Abadi"/>
          <w:sz w:val="54"/>
          <w:szCs w:val="54"/>
          <w:lang w:val="en-US"/>
        </w:rPr>
        <w:t>Use of triage categories to evaluate patients in case of mass causalities.</w:t>
      </w:r>
    </w:p>
    <w:p w14:paraId="6C95F571" w14:textId="4FD90088" w:rsidR="00BD13ED" w:rsidRPr="007B149D" w:rsidRDefault="00BD13ED" w:rsidP="007F4C1F">
      <w:pPr>
        <w:pStyle w:val="trt0xe"/>
        <w:spacing w:before="0" w:beforeAutospacing="0" w:after="180" w:afterAutospacing="0"/>
        <w:divId w:val="950210939"/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/>
          <w:sz w:val="54"/>
          <w:szCs w:val="54"/>
          <w:lang w:val="en-US"/>
        </w:rPr>
        <w:t>.</w:t>
      </w:r>
      <w:r w:rsidR="00DE7229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 xml:space="preserve"> </w:t>
      </w:r>
      <w:r w:rsidR="00382CB9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>R</w:t>
      </w:r>
      <w:r w:rsidR="00DE7229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 xml:space="preserve">esponsible for overseeing follow-through on doctor’s orders, from making sure medications are given to </w:t>
      </w:r>
      <w:r w:rsidR="00DE7229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lastRenderedPageBreak/>
        <w:t>checking on completion and results of diagnostic tests that are ordered.</w:t>
      </w:r>
      <w:r w:rsidR="00DE7229" w:rsidRPr="007B149D"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</w:rPr>
        <w:t> </w:t>
      </w:r>
    </w:p>
    <w:p w14:paraId="481E9D6D" w14:textId="25A2E64E" w:rsidR="00FB2A14" w:rsidRPr="007B149D" w:rsidRDefault="00FB2A14" w:rsidP="007F4C1F">
      <w:pPr>
        <w:pStyle w:val="trt0xe"/>
        <w:spacing w:before="0" w:beforeAutospacing="0" w:after="180" w:afterAutospacing="0"/>
        <w:divId w:val="950210939"/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</w:rPr>
      </w:pPr>
      <w:r w:rsidRPr="007B149D"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>.</w:t>
      </w:r>
      <w:r w:rsidR="008B1477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 xml:space="preserve"> </w:t>
      </w:r>
      <w:r w:rsidR="00AB623E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>C</w:t>
      </w:r>
      <w:r w:rsidR="00AB623E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>harting</w:t>
      </w:r>
      <w:r w:rsidR="00AB623E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 xml:space="preserve"> </w:t>
      </w:r>
      <w:r w:rsidR="008B1477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>all patient medical history, contact information, current condition, medications, and treatment, as well as update their electronic medical records throughout their stay in the E.R.</w:t>
      </w:r>
    </w:p>
    <w:p w14:paraId="7D2961D3" w14:textId="0E0FE3DF" w:rsidR="00974693" w:rsidRPr="007B149D" w:rsidRDefault="00974693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</w:pPr>
      <w:r w:rsidRPr="007B149D">
        <w:rPr>
          <w:rStyle w:val="apple-converted-space"/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>.</w:t>
      </w:r>
      <w:r w:rsidR="00244B95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 xml:space="preserve"> </w:t>
      </w:r>
      <w:r w:rsidR="00F71A10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  <w:lang w:val="en-US"/>
        </w:rPr>
        <w:t>H</w:t>
      </w:r>
      <w:r w:rsidR="00244B95" w:rsidRPr="007B149D">
        <w:rPr>
          <w:rFonts w:ascii="Abadi" w:eastAsia="Times New Roman" w:hAnsi="Abadi"/>
          <w:color w:val="000000"/>
          <w:sz w:val="54"/>
          <w:szCs w:val="54"/>
          <w:shd w:val="clear" w:color="auto" w:fill="FFFFFF"/>
        </w:rPr>
        <w:t>andles the discharge paperwork, explaining it to the patient and their family/caregiver, and answering any questions they may have.</w:t>
      </w:r>
    </w:p>
    <w:p w14:paraId="75EBC800" w14:textId="77777777" w:rsidR="00F71A10" w:rsidRPr="00823BD5" w:rsidRDefault="00F71A10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color w:val="000000"/>
          <w:sz w:val="42"/>
          <w:szCs w:val="42"/>
          <w:shd w:val="clear" w:color="auto" w:fill="FFFFFF"/>
        </w:rPr>
      </w:pPr>
    </w:p>
    <w:p w14:paraId="3D3C8892" w14:textId="77777777" w:rsidR="00F71A10" w:rsidRPr="00823BD5" w:rsidRDefault="00F71A10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color w:val="000000"/>
          <w:sz w:val="42"/>
          <w:szCs w:val="42"/>
          <w:shd w:val="clear" w:color="auto" w:fill="FFFFFF"/>
        </w:rPr>
      </w:pPr>
    </w:p>
    <w:p w14:paraId="42570B36" w14:textId="77777777" w:rsidR="007F228F" w:rsidRPr="007B149D" w:rsidRDefault="00895712" w:rsidP="007F228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b/>
          <w:bCs/>
          <w:color w:val="000000"/>
          <w:sz w:val="54"/>
          <w:szCs w:val="54"/>
          <w:shd w:val="clear" w:color="auto" w:fill="FFFFFF"/>
          <w:lang w:val="en-US"/>
        </w:rPr>
      </w:pPr>
      <w:r w:rsidRPr="007B149D">
        <w:rPr>
          <w:rFonts w:ascii="Abadi" w:eastAsia="Times New Roman" w:hAnsi="Abadi"/>
          <w:b/>
          <w:bCs/>
          <w:color w:val="000000"/>
          <w:sz w:val="54"/>
          <w:szCs w:val="54"/>
          <w:shd w:val="clear" w:color="auto" w:fill="FFFFFF"/>
          <w:lang w:val="en-US"/>
        </w:rPr>
        <w:t xml:space="preserve">Male Medical/ Surgical Ward:( </w:t>
      </w:r>
      <w:r w:rsidR="00A551B3" w:rsidRPr="007B149D">
        <w:rPr>
          <w:rFonts w:ascii="Abadi" w:eastAsia="Times New Roman" w:hAnsi="Abadi"/>
          <w:b/>
          <w:bCs/>
          <w:color w:val="000000"/>
          <w:sz w:val="54"/>
          <w:szCs w:val="54"/>
          <w:shd w:val="clear" w:color="auto" w:fill="FFFFFF"/>
          <w:lang w:val="en-US"/>
        </w:rPr>
        <w:t>January 2022-Present)</w:t>
      </w:r>
    </w:p>
    <w:p w14:paraId="36F91ADA" w14:textId="609EACC6" w:rsidR="00624F5F" w:rsidRPr="007B149D" w:rsidRDefault="00A551B3" w:rsidP="007F228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b/>
          <w:bCs/>
          <w:color w:val="000000"/>
          <w:sz w:val="54"/>
          <w:szCs w:val="54"/>
          <w:shd w:val="clear" w:color="auto" w:fill="FFFFFF"/>
          <w:lang w:val="en-US"/>
        </w:rPr>
      </w:pPr>
      <w:r w:rsidRPr="007B149D">
        <w:rPr>
          <w:rFonts w:ascii="Abadi" w:eastAsia="Times New Roman" w:hAnsi="Abadi"/>
          <w:b/>
          <w:bCs/>
          <w:color w:val="000000"/>
          <w:sz w:val="54"/>
          <w:szCs w:val="54"/>
          <w:shd w:val="clear" w:color="auto" w:fill="FFFFFF"/>
          <w:lang w:val="en-US"/>
        </w:rPr>
        <w:t>.</w:t>
      </w:r>
      <w:r w:rsidR="00624F5F" w:rsidRPr="007B149D">
        <w:rPr>
          <w:rFonts w:ascii="Abadi" w:eastAsia="Times New Roman" w:hAnsi="Abadi"/>
          <w:color w:val="1F1F1F"/>
          <w:sz w:val="54"/>
          <w:szCs w:val="54"/>
        </w:rPr>
        <w:t xml:space="preserve"> Change dressings, insert catheters, and start IVs.</w:t>
      </w:r>
    </w:p>
    <w:p w14:paraId="0D87F756" w14:textId="2055E3F2" w:rsidR="00624F5F" w:rsidRPr="00624F5F" w:rsidRDefault="007F228F" w:rsidP="007F228F">
      <w:pPr>
        <w:spacing w:line="240" w:lineRule="auto"/>
        <w:divId w:val="127360206"/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  <w:r w:rsidR="00624F5F" w:rsidRPr="00624F5F"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  <w:t>Adjust specialized medical equipment as needed, as well as interpret and record measurements.</w:t>
      </w:r>
    </w:p>
    <w:p w14:paraId="3428656D" w14:textId="1A167FC7" w:rsidR="00624F5F" w:rsidRPr="00624F5F" w:rsidRDefault="007F228F" w:rsidP="007F228F">
      <w:pPr>
        <w:spacing w:line="240" w:lineRule="auto"/>
        <w:divId w:val="127360206"/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lastRenderedPageBreak/>
        <w:t>.</w:t>
      </w:r>
      <w:r w:rsidR="00624F5F" w:rsidRPr="00624F5F"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  <w:t>Monitor patients' vitals and report adverse reactions to medications in a timely manner.</w:t>
      </w:r>
    </w:p>
    <w:p w14:paraId="0CC7CF82" w14:textId="252382A3" w:rsidR="00624F5F" w:rsidRPr="007B149D" w:rsidRDefault="007F228F" w:rsidP="007F228F">
      <w:pPr>
        <w:spacing w:line="240" w:lineRule="auto"/>
        <w:divId w:val="127360206"/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  <w:r w:rsidR="00624F5F" w:rsidRPr="00624F5F"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  <w:t>Collaborate on discharge planning with the healthcare team</w:t>
      </w:r>
      <w:r w:rsidR="006C4A21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</w:p>
    <w:p w14:paraId="1F634EEE" w14:textId="19EA7389" w:rsidR="00063D88" w:rsidRPr="007B149D" w:rsidRDefault="00FA665C" w:rsidP="00063D88">
      <w:pPr>
        <w:spacing w:line="240" w:lineRule="auto"/>
        <w:divId w:val="536505428"/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  <w:r w:rsidR="00E05D98" w:rsidRPr="00E05D98"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  <w:t>Change dressings, insert catheters, and start I</w:t>
      </w:r>
      <w:r w:rsidR="00B455B5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V</w:t>
      </w:r>
      <w:r w:rsidR="00E05D98" w:rsidRPr="00E05D98"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  <w:t>s</w:t>
      </w:r>
      <w:r w:rsidR="00063D88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</w:p>
    <w:p w14:paraId="765BE14C" w14:textId="47DEF00C" w:rsidR="00B455B5" w:rsidRPr="00B455B5" w:rsidRDefault="00823BD5" w:rsidP="00B455B5">
      <w:pPr>
        <w:spacing w:after="0" w:line="240" w:lineRule="auto"/>
        <w:divId w:val="1332634870"/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>.</w:t>
      </w:r>
      <w:r w:rsidR="00155AE9" w:rsidRPr="007B149D"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  <w:t>Answering</w:t>
      </w:r>
      <w:r w:rsidR="00155AE9"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 xml:space="preserve"> </w:t>
      </w:r>
      <w:r w:rsidR="00B455B5" w:rsidRPr="00B455B5"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  <w:t>questions and educate patients and their families on surgical procedures and post-surgery care</w:t>
      </w:r>
      <w:r w:rsidR="00155AE9"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>.</w:t>
      </w:r>
    </w:p>
    <w:p w14:paraId="3DDF18DF" w14:textId="273FE3D5" w:rsidR="00B455B5" w:rsidRPr="00B455B5" w:rsidRDefault="00823BD5" w:rsidP="00B455B5">
      <w:pPr>
        <w:spacing w:after="0" w:line="240" w:lineRule="auto"/>
        <w:divId w:val="1332634870"/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</w:pPr>
      <w:r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>.</w:t>
      </w:r>
      <w:r w:rsidR="00B455B5" w:rsidRPr="00B455B5"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  <w:t>Maintain and update patient files, medical charts, and health records</w:t>
      </w:r>
    </w:p>
    <w:p w14:paraId="25BFF034" w14:textId="05D6E735" w:rsidR="00B455B5" w:rsidRPr="007B149D" w:rsidRDefault="00823BD5" w:rsidP="00063D88">
      <w:pPr>
        <w:spacing w:line="240" w:lineRule="auto"/>
        <w:divId w:val="536505428"/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>.</w:t>
      </w:r>
      <w:r w:rsidR="00B455B5" w:rsidRPr="007B149D"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  <w:t>Adhere to best nursing practices, standards, and protocols</w:t>
      </w:r>
      <w:r w:rsidR="00155AE9" w:rsidRPr="007B149D">
        <w:rPr>
          <w:rFonts w:ascii="Abadi" w:eastAsia="Times New Roman" w:hAnsi="Abadi" w:cs="Times New Roman"/>
          <w:color w:val="auto"/>
          <w:sz w:val="54"/>
          <w:szCs w:val="54"/>
          <w:lang w:val="en-US" w:eastAsia="en-GB"/>
        </w:rPr>
        <w:t>.</w:t>
      </w:r>
    </w:p>
    <w:p w14:paraId="1B4C7800" w14:textId="6C18B7E3" w:rsidR="00E05D98" w:rsidRPr="007B149D" w:rsidRDefault="00E05D98" w:rsidP="00063D88">
      <w:pPr>
        <w:spacing w:line="240" w:lineRule="auto"/>
        <w:divId w:val="536505428"/>
        <w:rPr>
          <w:rFonts w:ascii="Abadi" w:eastAsia="Times New Roman" w:hAnsi="Abadi" w:cs="Times New Roman"/>
          <w:color w:val="2C3241"/>
          <w:spacing w:val="-3"/>
          <w:sz w:val="54"/>
          <w:szCs w:val="54"/>
          <w:lang w:val="en-US" w:eastAsia="en-GB"/>
        </w:rPr>
      </w:pPr>
    </w:p>
    <w:p w14:paraId="4A030179" w14:textId="77777777" w:rsidR="00531BDF" w:rsidRPr="007B149D" w:rsidRDefault="00531BDF" w:rsidP="00063D88">
      <w:pPr>
        <w:spacing w:line="240" w:lineRule="auto"/>
        <w:divId w:val="536505428"/>
        <w:rPr>
          <w:rFonts w:ascii="Abadi" w:eastAsia="Times New Roman" w:hAnsi="Abadi" w:cs="Times New Roman"/>
          <w:color w:val="1F1F1F"/>
          <w:sz w:val="54"/>
          <w:szCs w:val="54"/>
          <w:lang w:val="en-NG" w:eastAsia="en-GB"/>
        </w:rPr>
      </w:pPr>
    </w:p>
    <w:p w14:paraId="1F5A77B8" w14:textId="0D6BDFC1" w:rsidR="00531BDF" w:rsidRPr="007B149D" w:rsidRDefault="00531BDF" w:rsidP="00063D88">
      <w:pPr>
        <w:spacing w:line="240" w:lineRule="auto"/>
        <w:divId w:val="536505428"/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.</w:t>
      </w:r>
      <w:r w:rsidR="00FF6F35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Provides pre operative,</w:t>
      </w:r>
      <w:r w:rsidR="00DC64DF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 xml:space="preserve"> Intra operative</w:t>
      </w:r>
      <w:r w:rsidR="00712B57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,</w:t>
      </w:r>
      <w:r w:rsidR="00DC64DF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 xml:space="preserve"> post operative</w:t>
      </w:r>
      <w:r w:rsidR="00712B57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 xml:space="preserve"> and post discharge </w:t>
      </w:r>
      <w:r w:rsidR="00DC64DF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 xml:space="preserve">care </w:t>
      </w:r>
      <w:r w:rsidR="00686EBA" w:rsidRPr="007B149D"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  <w:t>to surgical and bariatric patients.</w:t>
      </w:r>
    </w:p>
    <w:p w14:paraId="6A00D01E" w14:textId="44C83DBE" w:rsidR="00131179" w:rsidRPr="007B149D" w:rsidRDefault="00434CD4" w:rsidP="00434CD4">
      <w:pPr>
        <w:spacing w:before="100" w:beforeAutospacing="1" w:after="100" w:afterAutospacing="1" w:line="240" w:lineRule="auto"/>
        <w:divId w:val="1919359811"/>
        <w:rPr>
          <w:rFonts w:ascii="Abadi" w:eastAsia="Times New Roman" w:hAnsi="Abadi" w:cs="Times New Roman"/>
          <w:color w:val="363636"/>
          <w:sz w:val="54"/>
          <w:szCs w:val="54"/>
          <w:lang w:val="en-US" w:eastAsia="en-GB"/>
        </w:rPr>
      </w:pPr>
      <w:r w:rsidRPr="007B149D">
        <w:rPr>
          <w:rFonts w:ascii="Abadi" w:eastAsia="Times New Roman" w:hAnsi="Abadi" w:cs="Times New Roman"/>
          <w:color w:val="363636"/>
          <w:sz w:val="54"/>
          <w:szCs w:val="54"/>
          <w:lang w:val="en-US" w:eastAsia="en-GB"/>
        </w:rPr>
        <w:lastRenderedPageBreak/>
        <w:t>.</w:t>
      </w:r>
      <w:r w:rsidR="00131179" w:rsidRPr="00131179">
        <w:rPr>
          <w:rFonts w:ascii="Abadi" w:eastAsia="Times New Roman" w:hAnsi="Abadi" w:cs="Times New Roman"/>
          <w:color w:val="363636"/>
          <w:sz w:val="54"/>
          <w:szCs w:val="54"/>
          <w:lang w:val="en-NG" w:eastAsia="en-GB"/>
        </w:rPr>
        <w:t>Provide</w:t>
      </w:r>
      <w:r w:rsidRPr="007B149D">
        <w:rPr>
          <w:rFonts w:ascii="Abadi" w:eastAsia="Times New Roman" w:hAnsi="Abadi" w:cs="Times New Roman"/>
          <w:color w:val="363636"/>
          <w:sz w:val="54"/>
          <w:szCs w:val="54"/>
          <w:lang w:val="en-US" w:eastAsia="en-GB"/>
        </w:rPr>
        <w:t xml:space="preserve"> wound care and </w:t>
      </w:r>
      <w:r w:rsidR="00131179" w:rsidRPr="00131179">
        <w:rPr>
          <w:rFonts w:ascii="Abadi" w:eastAsia="Times New Roman" w:hAnsi="Abadi" w:cs="Times New Roman"/>
          <w:color w:val="363636"/>
          <w:sz w:val="54"/>
          <w:szCs w:val="54"/>
          <w:lang w:val="en-NG" w:eastAsia="en-GB"/>
        </w:rPr>
        <w:t>effective communication to physician regarding patient status, problems, and concerns</w:t>
      </w:r>
      <w:r w:rsidRPr="007B149D">
        <w:rPr>
          <w:rFonts w:ascii="Abadi" w:eastAsia="Times New Roman" w:hAnsi="Abadi" w:cs="Times New Roman"/>
          <w:color w:val="363636"/>
          <w:sz w:val="54"/>
          <w:szCs w:val="54"/>
          <w:lang w:val="en-US" w:eastAsia="en-GB"/>
        </w:rPr>
        <w:t>.</w:t>
      </w:r>
    </w:p>
    <w:p w14:paraId="6C3C50D0" w14:textId="67530617" w:rsidR="00E66AFD" w:rsidRPr="007B149D" w:rsidRDefault="00917DC6" w:rsidP="00434CD4">
      <w:pPr>
        <w:spacing w:before="100" w:beforeAutospacing="1" w:after="100" w:afterAutospacing="1" w:line="240" w:lineRule="auto"/>
        <w:divId w:val="1919359811"/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</w:pPr>
      <w:r w:rsidRPr="007B149D"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  <w:t>.</w:t>
      </w:r>
      <w:r w:rsidR="005B7EB5" w:rsidRPr="007B149D"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  <w:t>providing CPR and first aid treatment</w:t>
      </w:r>
      <w:r w:rsidR="002F5B98" w:rsidRPr="007B149D"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  <w:t xml:space="preserve"> </w:t>
      </w:r>
      <w:r w:rsidR="00F019D9" w:rsidRPr="007B149D"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  <w:t>and noting vital signs of patients.</w:t>
      </w:r>
    </w:p>
    <w:p w14:paraId="42F3AA2B" w14:textId="0BC5D0F0" w:rsidR="00F019D9" w:rsidRPr="00131179" w:rsidRDefault="003D3186" w:rsidP="00434CD4">
      <w:pPr>
        <w:spacing w:before="100" w:beforeAutospacing="1" w:after="100" w:afterAutospacing="1" w:line="240" w:lineRule="auto"/>
        <w:divId w:val="1919359811"/>
        <w:rPr>
          <w:rFonts w:ascii="Abadi" w:eastAsia="Times New Roman" w:hAnsi="Abadi" w:cs="Times New Roman"/>
          <w:color w:val="363636"/>
          <w:sz w:val="54"/>
          <w:szCs w:val="54"/>
          <w:lang w:val="en-NG" w:eastAsia="en-GB"/>
        </w:rPr>
      </w:pPr>
      <w:r w:rsidRPr="007B149D">
        <w:rPr>
          <w:rFonts w:ascii="Abadi" w:eastAsia="Times New Roman" w:hAnsi="Abadi"/>
          <w:color w:val="4B4B4B"/>
          <w:sz w:val="54"/>
          <w:szCs w:val="54"/>
          <w:shd w:val="clear" w:color="auto" w:fill="FFFFFF"/>
        </w:rPr>
        <w:t>. Developing discharge sheets, monitoring and adjusting dosages for patients, attending to wound dressings, determining emergency needs, and performing all other duties as delegated.</w:t>
      </w:r>
    </w:p>
    <w:p w14:paraId="2994D418" w14:textId="13E16713" w:rsidR="00DC64DF" w:rsidRPr="00E05D98" w:rsidRDefault="00DC64DF" w:rsidP="00063D88">
      <w:pPr>
        <w:spacing w:line="240" w:lineRule="auto"/>
        <w:divId w:val="536505428"/>
        <w:rPr>
          <w:rFonts w:ascii="Abadi" w:eastAsia="Times New Roman" w:hAnsi="Abadi" w:cs="Times New Roman"/>
          <w:color w:val="1F1F1F"/>
          <w:sz w:val="54"/>
          <w:szCs w:val="54"/>
          <w:lang w:val="en-US" w:eastAsia="en-GB"/>
        </w:rPr>
      </w:pPr>
    </w:p>
    <w:p w14:paraId="5FA4525E" w14:textId="77777777" w:rsidR="00E05D98" w:rsidRPr="00E05D98" w:rsidRDefault="00E05D98" w:rsidP="00E05D98">
      <w:pPr>
        <w:spacing w:after="0" w:line="240" w:lineRule="auto"/>
        <w:divId w:val="536505428"/>
        <w:rPr>
          <w:rFonts w:ascii="Abadi" w:eastAsia="Times New Roman" w:hAnsi="Abadi" w:cs="Times New Roman"/>
          <w:color w:val="auto"/>
          <w:sz w:val="54"/>
          <w:szCs w:val="54"/>
          <w:lang w:val="en-NG" w:eastAsia="en-GB"/>
        </w:rPr>
      </w:pPr>
    </w:p>
    <w:p w14:paraId="5A305399" w14:textId="77777777" w:rsidR="006C4A21" w:rsidRPr="00624F5F" w:rsidRDefault="006C4A21" w:rsidP="007F228F">
      <w:pPr>
        <w:spacing w:line="240" w:lineRule="auto"/>
        <w:divId w:val="127360206"/>
        <w:rPr>
          <w:rFonts w:ascii="Abadi" w:eastAsia="Times New Roman" w:hAnsi="Abadi" w:cs="Times New Roman"/>
          <w:color w:val="1F1F1F"/>
          <w:sz w:val="42"/>
          <w:szCs w:val="42"/>
          <w:lang w:val="en-US" w:eastAsia="en-GB"/>
        </w:rPr>
      </w:pPr>
    </w:p>
    <w:p w14:paraId="68705796" w14:textId="77777777" w:rsidR="00624F5F" w:rsidRPr="00624F5F" w:rsidRDefault="00624F5F" w:rsidP="00624F5F">
      <w:pPr>
        <w:spacing w:after="0" w:line="240" w:lineRule="auto"/>
        <w:divId w:val="127360206"/>
        <w:rPr>
          <w:rFonts w:ascii="Abadi" w:eastAsia="Times New Roman" w:hAnsi="Abadi" w:cs="Times New Roman"/>
          <w:color w:val="auto"/>
          <w:sz w:val="42"/>
          <w:szCs w:val="42"/>
          <w:lang w:val="en-NG" w:eastAsia="en-GB"/>
        </w:rPr>
      </w:pPr>
    </w:p>
    <w:p w14:paraId="52E1A5C1" w14:textId="38DCF986" w:rsidR="00A551B3" w:rsidRPr="00823BD5" w:rsidRDefault="00A551B3" w:rsidP="007F4C1F">
      <w:pPr>
        <w:pStyle w:val="trt0xe"/>
        <w:spacing w:before="0" w:beforeAutospacing="0" w:after="180" w:afterAutospacing="0"/>
        <w:divId w:val="950210939"/>
        <w:rPr>
          <w:rFonts w:ascii="Abadi" w:eastAsia="Times New Roman" w:hAnsi="Abadi"/>
          <w:b/>
          <w:bCs/>
          <w:sz w:val="42"/>
          <w:szCs w:val="42"/>
          <w:lang w:val="en-US"/>
        </w:rPr>
      </w:pPr>
    </w:p>
    <w:p w14:paraId="70667782" w14:textId="77777777" w:rsidR="00816E8E" w:rsidRPr="00823BD5" w:rsidRDefault="00816E8E" w:rsidP="00C654ED">
      <w:pPr>
        <w:spacing w:after="0" w:line="240" w:lineRule="auto"/>
        <w:divId w:val="950210939"/>
        <w:rPr>
          <w:rFonts w:ascii="Abadi" w:eastAsia="Times New Roman" w:hAnsi="Abadi" w:cs="Times New Roman"/>
          <w:color w:val="auto"/>
          <w:sz w:val="42"/>
          <w:szCs w:val="42"/>
          <w:lang w:val="en-NG" w:eastAsia="en-GB"/>
        </w:rPr>
      </w:pPr>
    </w:p>
    <w:p w14:paraId="74331178" w14:textId="77777777" w:rsidR="00816E8E" w:rsidRPr="00C654ED" w:rsidRDefault="00816E8E" w:rsidP="00C654ED">
      <w:pPr>
        <w:spacing w:after="0" w:line="240" w:lineRule="auto"/>
        <w:divId w:val="950210939"/>
        <w:rPr>
          <w:rFonts w:ascii="Abadi" w:eastAsia="Times New Roman" w:hAnsi="Abadi" w:cs="Times New Roman"/>
          <w:color w:val="auto"/>
          <w:sz w:val="42"/>
          <w:szCs w:val="42"/>
          <w:lang w:val="en-NG" w:eastAsia="en-GB"/>
        </w:rPr>
      </w:pPr>
    </w:p>
    <w:p w14:paraId="3C56D49B" w14:textId="037ECE71" w:rsidR="008F15C0" w:rsidRPr="00823BD5" w:rsidRDefault="008F15C0" w:rsidP="00C731EF">
      <w:pPr>
        <w:pStyle w:val="trt0xe"/>
        <w:spacing w:before="0" w:beforeAutospacing="0" w:after="180" w:afterAutospacing="0"/>
        <w:divId w:val="945384415"/>
        <w:rPr>
          <w:rFonts w:ascii="Abadi" w:eastAsia="Times New Roman" w:hAnsi="Abadi"/>
          <w:color w:val="1F1F1F"/>
          <w:sz w:val="42"/>
          <w:szCs w:val="42"/>
          <w:lang w:val="en-US"/>
        </w:rPr>
      </w:pPr>
    </w:p>
    <w:p w14:paraId="7126BBF0" w14:textId="4A15D9D6" w:rsidR="006357AD" w:rsidRPr="00823BD5" w:rsidRDefault="006357AD" w:rsidP="00267E6E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000000" w:themeColor="text1"/>
          <w:sz w:val="42"/>
          <w:szCs w:val="42"/>
          <w:lang w:val="en-US" w:eastAsia="en-GB"/>
        </w:rPr>
      </w:pPr>
    </w:p>
    <w:p w14:paraId="3C1CA24E" w14:textId="77777777" w:rsidR="00CB4B08" w:rsidRPr="00823BD5" w:rsidRDefault="00CB4B08" w:rsidP="00CB4B08">
      <w:pPr>
        <w:spacing w:before="100" w:beforeAutospacing="1" w:after="100" w:afterAutospacing="1" w:line="294" w:lineRule="atLeast"/>
        <w:divId w:val="1996639299"/>
        <w:rPr>
          <w:rFonts w:ascii="Abadi" w:eastAsia="Times New Roman" w:hAnsi="Abadi" w:cs="Times New Roman"/>
          <w:color w:val="000000" w:themeColor="text1"/>
          <w:sz w:val="42"/>
          <w:szCs w:val="42"/>
          <w:lang w:val="en-US" w:eastAsia="en-GB"/>
        </w:rPr>
      </w:pPr>
    </w:p>
    <w:p w14:paraId="1E8DFE0D" w14:textId="76F2D9B3" w:rsidR="00667847" w:rsidRPr="00823BD5" w:rsidRDefault="00667847" w:rsidP="00920404">
      <w:p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Times New Roman"/>
          <w:color w:val="333333"/>
          <w:sz w:val="42"/>
          <w:szCs w:val="42"/>
          <w:lang w:val="en-NG" w:eastAsia="en-GB"/>
        </w:rPr>
      </w:pPr>
    </w:p>
    <w:p w14:paraId="255CE71F" w14:textId="77777777" w:rsidR="00F0798A" w:rsidRPr="00193D3A" w:rsidRDefault="00F0798A" w:rsidP="007D66AB">
      <w:pPr>
        <w:spacing w:before="100" w:beforeAutospacing="1" w:after="100" w:afterAutospacing="1" w:line="294" w:lineRule="atLeast"/>
        <w:ind w:left="945"/>
        <w:divId w:val="1996639299"/>
        <w:rPr>
          <w:rFonts w:ascii="Abadi" w:eastAsia="Times New Roman" w:hAnsi="Abadi" w:cs="Aldhabi"/>
          <w:b/>
          <w:bCs/>
          <w:color w:val="333333"/>
          <w:sz w:val="42"/>
          <w:szCs w:val="42"/>
          <w:lang w:val="en-NG" w:eastAsia="en-GB"/>
        </w:rPr>
      </w:pPr>
    </w:p>
    <w:p w14:paraId="540D20F8" w14:textId="77777777" w:rsidR="00D0303D" w:rsidRPr="00193D3A" w:rsidRDefault="00D0303D" w:rsidP="00D0303D">
      <w:pPr>
        <w:spacing w:after="0" w:line="240" w:lineRule="auto"/>
        <w:divId w:val="1382051683"/>
        <w:rPr>
          <w:rFonts w:ascii="Abadi" w:eastAsia="Times New Roman" w:hAnsi="Abadi" w:cs="Aldhabi"/>
          <w:b/>
          <w:bCs/>
          <w:color w:val="auto"/>
          <w:sz w:val="42"/>
          <w:szCs w:val="42"/>
          <w:lang w:val="en-NG" w:eastAsia="en-GB"/>
        </w:rPr>
      </w:pPr>
    </w:p>
    <w:p w14:paraId="16B6B325" w14:textId="77777777" w:rsidR="008115E5" w:rsidRPr="00193D3A" w:rsidRDefault="008115E5" w:rsidP="009D2F8A">
      <w:pPr>
        <w:rPr>
          <w:rFonts w:ascii="Abadi" w:hAnsi="Abadi" w:cs="Aldhabi"/>
          <w:b/>
          <w:bCs/>
          <w:sz w:val="42"/>
          <w:szCs w:val="42"/>
        </w:rPr>
      </w:pPr>
    </w:p>
    <w:p w14:paraId="7A035F3D" w14:textId="77777777" w:rsidR="00007D90" w:rsidRPr="00193D3A" w:rsidRDefault="00007D90" w:rsidP="00E2732F">
      <w:pPr>
        <w:pStyle w:val="Heading1"/>
        <w:rPr>
          <w:rFonts w:ascii="Abadi" w:hAnsi="Abadi" w:cs="Aldhabi"/>
          <w:bCs/>
          <w:sz w:val="42"/>
          <w:szCs w:val="42"/>
        </w:rPr>
      </w:pPr>
      <w:r w:rsidRPr="00193D3A">
        <w:rPr>
          <w:rFonts w:ascii="Abadi" w:hAnsi="Abadi" w:cs="Aldhabi"/>
          <w:bCs/>
          <w:sz w:val="42"/>
          <w:szCs w:val="42"/>
        </w:rPr>
        <w:t xml:space="preserve">EDUCATION </w:t>
      </w:r>
    </w:p>
    <w:p w14:paraId="6E69AE54" w14:textId="2343183C" w:rsidR="00007D90" w:rsidRPr="00193D3A" w:rsidRDefault="00F9191B" w:rsidP="00007D90">
      <w:pPr>
        <w:rPr>
          <w:rFonts w:ascii="Abadi" w:hAnsi="Abadi" w:cs="Aldhabi"/>
          <w:b/>
          <w:bCs/>
          <w:sz w:val="54"/>
          <w:szCs w:val="54"/>
        </w:rPr>
      </w:pPr>
      <w:r w:rsidRPr="00193D3A">
        <w:rPr>
          <w:rFonts w:ascii="Abadi" w:hAnsi="Abadi" w:cs="Aldhabi"/>
          <w:b/>
          <w:bCs/>
          <w:sz w:val="54"/>
          <w:szCs w:val="54"/>
        </w:rPr>
        <w:t xml:space="preserve">College </w:t>
      </w:r>
      <w:r w:rsidR="00007D90" w:rsidRPr="00193D3A">
        <w:rPr>
          <w:rFonts w:ascii="Abadi" w:hAnsi="Abadi" w:cs="Aldhabi"/>
          <w:b/>
          <w:bCs/>
          <w:sz w:val="54"/>
          <w:szCs w:val="54"/>
        </w:rPr>
        <w:t xml:space="preserve">of </w:t>
      </w:r>
      <w:r w:rsidR="00631555" w:rsidRPr="00193D3A">
        <w:rPr>
          <w:rFonts w:ascii="Abadi" w:hAnsi="Abadi" w:cs="Aldhabi"/>
          <w:b/>
          <w:bCs/>
          <w:sz w:val="54"/>
          <w:szCs w:val="54"/>
        </w:rPr>
        <w:t>Nursing</w:t>
      </w:r>
      <w:r w:rsidRPr="00193D3A">
        <w:rPr>
          <w:rFonts w:ascii="Abadi" w:hAnsi="Abadi" w:cs="Aldhabi"/>
          <w:b/>
          <w:bCs/>
          <w:sz w:val="54"/>
          <w:szCs w:val="54"/>
        </w:rPr>
        <w:t xml:space="preserve"> </w:t>
      </w:r>
      <w:r w:rsidR="007B00CD" w:rsidRPr="00193D3A">
        <w:rPr>
          <w:rFonts w:ascii="Abadi" w:hAnsi="Abadi" w:cs="Aldhabi"/>
          <w:b/>
          <w:bCs/>
          <w:sz w:val="54"/>
          <w:szCs w:val="54"/>
        </w:rPr>
        <w:t xml:space="preserve">Sciences </w:t>
      </w:r>
      <w:proofErr w:type="spellStart"/>
      <w:r w:rsidR="00D512FD" w:rsidRPr="00193D3A">
        <w:rPr>
          <w:rFonts w:ascii="Abadi" w:hAnsi="Abadi" w:cs="Aldhabi"/>
          <w:b/>
          <w:bCs/>
          <w:sz w:val="54"/>
          <w:szCs w:val="54"/>
        </w:rPr>
        <w:t>Mbano</w:t>
      </w:r>
      <w:proofErr w:type="spellEnd"/>
      <w:r w:rsidR="00D512FD" w:rsidRPr="00193D3A">
        <w:rPr>
          <w:rFonts w:ascii="Abadi" w:hAnsi="Abadi" w:cs="Aldhabi"/>
          <w:b/>
          <w:bCs/>
          <w:sz w:val="54"/>
          <w:szCs w:val="54"/>
        </w:rPr>
        <w:t xml:space="preserve"> I</w:t>
      </w:r>
      <w:r w:rsidR="00156717" w:rsidRPr="00193D3A">
        <w:rPr>
          <w:rFonts w:ascii="Abadi" w:hAnsi="Abadi" w:cs="Aldhabi"/>
          <w:b/>
          <w:bCs/>
          <w:sz w:val="54"/>
          <w:szCs w:val="54"/>
        </w:rPr>
        <w:t>mo</w:t>
      </w:r>
      <w:r w:rsidR="00D512FD" w:rsidRPr="00193D3A">
        <w:rPr>
          <w:rFonts w:ascii="Abadi" w:hAnsi="Abadi" w:cs="Aldhabi"/>
          <w:b/>
          <w:bCs/>
          <w:sz w:val="54"/>
          <w:szCs w:val="54"/>
        </w:rPr>
        <w:t xml:space="preserve"> State Nigeria</w:t>
      </w:r>
      <w:r w:rsidRPr="00193D3A">
        <w:rPr>
          <w:rFonts w:ascii="Abadi" w:hAnsi="Abadi" w:cs="Aldhabi"/>
          <w:b/>
          <w:bCs/>
          <w:sz w:val="54"/>
          <w:szCs w:val="54"/>
        </w:rPr>
        <w:t xml:space="preserve"> ( Formerly School of Nursing </w:t>
      </w:r>
      <w:proofErr w:type="spellStart"/>
      <w:r w:rsidRPr="00193D3A">
        <w:rPr>
          <w:rFonts w:ascii="Abadi" w:hAnsi="Abadi" w:cs="Aldhabi"/>
          <w:b/>
          <w:bCs/>
          <w:sz w:val="54"/>
          <w:szCs w:val="54"/>
        </w:rPr>
        <w:t>Mbano</w:t>
      </w:r>
      <w:proofErr w:type="spellEnd"/>
      <w:r w:rsidRPr="00193D3A">
        <w:rPr>
          <w:rFonts w:ascii="Abadi" w:hAnsi="Abadi" w:cs="Aldhabi"/>
          <w:b/>
          <w:bCs/>
          <w:sz w:val="54"/>
          <w:szCs w:val="54"/>
        </w:rPr>
        <w:t xml:space="preserve">) </w:t>
      </w:r>
      <w:r w:rsidR="00D512FD" w:rsidRPr="00193D3A">
        <w:rPr>
          <w:rFonts w:ascii="Abadi" w:hAnsi="Abadi" w:cs="Aldhabi"/>
          <w:b/>
          <w:bCs/>
          <w:sz w:val="54"/>
          <w:szCs w:val="54"/>
        </w:rPr>
        <w:t>- Registered Nurse</w:t>
      </w:r>
      <w:r w:rsidR="00A92E3E" w:rsidRPr="00193D3A">
        <w:rPr>
          <w:rFonts w:ascii="Abadi" w:hAnsi="Abadi" w:cs="Aldhabi"/>
          <w:b/>
          <w:bCs/>
          <w:sz w:val="54"/>
          <w:szCs w:val="54"/>
        </w:rPr>
        <w:t>, November 2011</w:t>
      </w:r>
    </w:p>
    <w:p w14:paraId="6751C06D" w14:textId="77777777" w:rsidR="00D512FD" w:rsidRPr="00193D3A" w:rsidRDefault="00D512FD" w:rsidP="00007D90">
      <w:pPr>
        <w:rPr>
          <w:rFonts w:ascii="Abadi" w:hAnsi="Abadi" w:cs="Aldhabi"/>
          <w:b/>
          <w:bCs/>
          <w:sz w:val="54"/>
          <w:szCs w:val="54"/>
        </w:rPr>
      </w:pPr>
      <w:r w:rsidRPr="00193D3A">
        <w:rPr>
          <w:rFonts w:ascii="Abadi" w:hAnsi="Abadi" w:cs="Aldhabi"/>
          <w:b/>
          <w:bCs/>
          <w:sz w:val="54"/>
          <w:szCs w:val="54"/>
        </w:rPr>
        <w:t xml:space="preserve">School of post basic </w:t>
      </w:r>
      <w:r w:rsidR="001B33C2" w:rsidRPr="00193D3A">
        <w:rPr>
          <w:rFonts w:ascii="Abadi" w:hAnsi="Abadi" w:cs="Aldhabi"/>
          <w:b/>
          <w:bCs/>
          <w:sz w:val="54"/>
          <w:szCs w:val="54"/>
        </w:rPr>
        <w:t xml:space="preserve">midwifery ESUTH </w:t>
      </w:r>
      <w:proofErr w:type="spellStart"/>
      <w:r w:rsidR="001B33C2" w:rsidRPr="00193D3A">
        <w:rPr>
          <w:rFonts w:ascii="Abadi" w:hAnsi="Abadi" w:cs="Aldhabi"/>
          <w:b/>
          <w:bCs/>
          <w:sz w:val="54"/>
          <w:szCs w:val="54"/>
        </w:rPr>
        <w:t>Parklane</w:t>
      </w:r>
      <w:proofErr w:type="spellEnd"/>
      <w:r w:rsidR="00B05DA0" w:rsidRPr="00193D3A">
        <w:rPr>
          <w:rFonts w:ascii="Abadi" w:hAnsi="Abadi" w:cs="Aldhabi"/>
          <w:b/>
          <w:bCs/>
          <w:sz w:val="54"/>
          <w:szCs w:val="54"/>
        </w:rPr>
        <w:t>- Registered Midwif</w:t>
      </w:r>
      <w:r w:rsidR="00A92E3E" w:rsidRPr="00193D3A">
        <w:rPr>
          <w:rFonts w:ascii="Abadi" w:hAnsi="Abadi" w:cs="Aldhabi"/>
          <w:b/>
          <w:bCs/>
          <w:sz w:val="54"/>
          <w:szCs w:val="54"/>
        </w:rPr>
        <w:t>e, March 2014</w:t>
      </w:r>
    </w:p>
    <w:p w14:paraId="465015CD" w14:textId="77777777" w:rsidR="008115E5" w:rsidRPr="00193D3A" w:rsidRDefault="008115E5" w:rsidP="00007D90">
      <w:pPr>
        <w:rPr>
          <w:rFonts w:ascii="Abadi" w:hAnsi="Abadi" w:cs="Aldhabi"/>
          <w:b/>
          <w:bCs/>
          <w:sz w:val="54"/>
          <w:szCs w:val="54"/>
        </w:rPr>
      </w:pPr>
    </w:p>
    <w:p w14:paraId="67A589FE" w14:textId="36E0412E" w:rsidR="00C64F60" w:rsidRPr="007B00CD" w:rsidRDefault="00657CC3" w:rsidP="001F5DD9">
      <w:pPr>
        <w:pStyle w:val="Heading1"/>
        <w:rPr>
          <w:rFonts w:ascii="Abadi" w:hAnsi="Abadi"/>
          <w:sz w:val="54"/>
          <w:szCs w:val="54"/>
        </w:rPr>
      </w:pPr>
      <w:r w:rsidRPr="007B00CD">
        <w:rPr>
          <w:rFonts w:ascii="Abadi" w:hAnsi="Abadi"/>
          <w:sz w:val="54"/>
          <w:szCs w:val="54"/>
        </w:rPr>
        <w:lastRenderedPageBreak/>
        <w:t>Certific</w:t>
      </w:r>
      <w:r w:rsidR="00C40EF7" w:rsidRPr="007B00CD">
        <w:rPr>
          <w:rFonts w:ascii="Abadi" w:hAnsi="Abadi"/>
          <w:sz w:val="54"/>
          <w:szCs w:val="54"/>
        </w:rPr>
        <w:t>ations</w:t>
      </w:r>
    </w:p>
    <w:p w14:paraId="39CC7967" w14:textId="1E2B7D59" w:rsidR="0053767E" w:rsidRPr="007B00CD" w:rsidRDefault="00657CC3" w:rsidP="00657CC3">
      <w:pPr>
        <w:spacing w:line="288" w:lineRule="auto"/>
        <w:rPr>
          <w:rFonts w:ascii="Abadi" w:hAnsi="Abadi"/>
          <w:color w:val="0E0B05" w:themeColor="text2"/>
          <w:sz w:val="54"/>
          <w:szCs w:val="54"/>
        </w:rPr>
      </w:pPr>
      <w:r w:rsidRPr="007B00CD">
        <w:rPr>
          <w:rFonts w:ascii="Abadi" w:hAnsi="Abadi"/>
          <w:color w:val="0E0B05" w:themeColor="text2"/>
          <w:sz w:val="54"/>
          <w:szCs w:val="54"/>
        </w:rPr>
        <w:t>Certificate of participation, Contraceptive Technology Update-2020</w:t>
      </w:r>
      <w:r w:rsidR="0053767E" w:rsidRPr="007B00CD">
        <w:rPr>
          <w:rFonts w:ascii="Abadi" w:hAnsi="Abadi"/>
          <w:color w:val="0E0B05" w:themeColor="text2"/>
          <w:sz w:val="54"/>
          <w:szCs w:val="54"/>
        </w:rPr>
        <w:t>.</w:t>
      </w:r>
    </w:p>
    <w:p w14:paraId="413F354A" w14:textId="057487B7" w:rsidR="00657CC3" w:rsidRPr="007B00CD" w:rsidRDefault="00657CC3" w:rsidP="00657CC3">
      <w:pPr>
        <w:spacing w:line="288" w:lineRule="auto"/>
        <w:rPr>
          <w:rFonts w:ascii="Abadi" w:hAnsi="Abadi"/>
          <w:color w:val="0E0B05" w:themeColor="text2"/>
          <w:sz w:val="54"/>
          <w:szCs w:val="54"/>
        </w:rPr>
      </w:pPr>
      <w:r w:rsidRPr="007B00CD">
        <w:rPr>
          <w:rFonts w:ascii="Abadi" w:hAnsi="Abadi"/>
          <w:color w:val="0E0B05" w:themeColor="text2"/>
          <w:sz w:val="54"/>
          <w:szCs w:val="54"/>
        </w:rPr>
        <w:t>Knowledge co-creation program on Maternal and Child Management Course-2017</w:t>
      </w:r>
      <w:r w:rsidR="0053767E" w:rsidRPr="007B00CD">
        <w:rPr>
          <w:rFonts w:ascii="Abadi" w:hAnsi="Abadi"/>
          <w:color w:val="0E0B05" w:themeColor="text2"/>
          <w:sz w:val="54"/>
          <w:szCs w:val="54"/>
        </w:rPr>
        <w:t>.</w:t>
      </w:r>
    </w:p>
    <w:p w14:paraId="30EC2D01" w14:textId="62873CCA" w:rsidR="00657CC3" w:rsidRPr="007B00CD" w:rsidRDefault="00657CC3" w:rsidP="00657CC3">
      <w:pPr>
        <w:spacing w:line="288" w:lineRule="auto"/>
        <w:rPr>
          <w:rFonts w:ascii="Abadi" w:hAnsi="Abadi"/>
          <w:color w:val="0E0B05" w:themeColor="text2"/>
          <w:sz w:val="54"/>
          <w:szCs w:val="54"/>
        </w:rPr>
      </w:pPr>
      <w:r w:rsidRPr="007B00CD">
        <w:rPr>
          <w:rFonts w:ascii="Abadi" w:hAnsi="Abadi"/>
          <w:color w:val="0E0B05" w:themeColor="text2"/>
          <w:sz w:val="54"/>
          <w:szCs w:val="54"/>
        </w:rPr>
        <w:t>Certificate of achievement on Prevention Of Mother To Child Transmission of HIV-2014</w:t>
      </w:r>
      <w:r w:rsidR="0053767E" w:rsidRPr="007B00CD">
        <w:rPr>
          <w:rFonts w:ascii="Abadi" w:hAnsi="Abadi"/>
          <w:color w:val="0E0B05" w:themeColor="text2"/>
          <w:sz w:val="54"/>
          <w:szCs w:val="54"/>
        </w:rPr>
        <w:t>.</w:t>
      </w:r>
    </w:p>
    <w:p w14:paraId="6FC103D4" w14:textId="7933EBE5" w:rsidR="008115E5" w:rsidRPr="007B00CD" w:rsidRDefault="00657CC3" w:rsidP="00657CC3">
      <w:pPr>
        <w:spacing w:line="288" w:lineRule="auto"/>
        <w:rPr>
          <w:rFonts w:ascii="Abadi" w:hAnsi="Abadi"/>
          <w:b/>
          <w:bCs/>
          <w:color w:val="0E0B05" w:themeColor="text2"/>
          <w:sz w:val="54"/>
          <w:szCs w:val="54"/>
        </w:rPr>
      </w:pPr>
      <w:r w:rsidRPr="007B00CD">
        <w:rPr>
          <w:rFonts w:ascii="Abadi" w:hAnsi="Abadi"/>
          <w:color w:val="0E0B05" w:themeColor="text2"/>
          <w:sz w:val="54"/>
          <w:szCs w:val="54"/>
        </w:rPr>
        <w:t>Certificate of Proficiency in Computer Appreciation</w:t>
      </w:r>
      <w:r w:rsidR="00AF2A26" w:rsidRPr="007B00CD">
        <w:rPr>
          <w:rFonts w:ascii="Abadi" w:hAnsi="Abadi"/>
          <w:color w:val="0E0B05" w:themeColor="text2"/>
          <w:sz w:val="54"/>
          <w:szCs w:val="54"/>
        </w:rPr>
        <w:t xml:space="preserve"> </w:t>
      </w:r>
      <w:sdt>
        <w:sdtPr>
          <w:rPr>
            <w:rFonts w:ascii="Abadi" w:hAnsi="Abadi"/>
            <w:color w:val="0E0B05" w:themeColor="text2"/>
            <w:sz w:val="54"/>
            <w:szCs w:val="54"/>
          </w:rPr>
          <w:id w:val="-1150367223"/>
          <w:placeholder>
            <w:docPart w:val="35F6A7394F86294EB40CFA42B729020B"/>
          </w:placeholder>
          <w:temporary/>
          <w:showingPlcHdr/>
          <w15:appearance w15:val="hidden"/>
        </w:sdtPr>
        <w:sdtEndPr/>
        <w:sdtContent>
          <w:r w:rsidRPr="007B00CD">
            <w:rPr>
              <w:rFonts w:ascii="Abadi" w:hAnsi="Abadi"/>
              <w:color w:val="0E0B05" w:themeColor="text2"/>
              <w:sz w:val="54"/>
              <w:szCs w:val="54"/>
            </w:rPr>
            <w:t>Education</w:t>
          </w:r>
        </w:sdtContent>
      </w:sdt>
      <w:r w:rsidRPr="007B00CD">
        <w:rPr>
          <w:rFonts w:ascii="Abadi" w:hAnsi="Abadi"/>
          <w:color w:val="0E0B05" w:themeColor="text2"/>
          <w:sz w:val="54"/>
          <w:szCs w:val="54"/>
        </w:rPr>
        <w:t xml:space="preserve"> and internet utility-2013</w:t>
      </w:r>
      <w:r w:rsidR="0053767E" w:rsidRPr="007B00CD">
        <w:rPr>
          <w:rFonts w:ascii="Abadi" w:hAnsi="Abadi"/>
          <w:color w:val="0E0B05" w:themeColor="text2"/>
          <w:sz w:val="54"/>
          <w:szCs w:val="54"/>
        </w:rPr>
        <w:t>.</w:t>
      </w:r>
    </w:p>
    <w:sectPr w:rsidR="008115E5" w:rsidRPr="007B00CD" w:rsidSect="00691927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D65EB" w14:textId="77777777" w:rsidR="00495EF1" w:rsidRDefault="00495EF1">
      <w:r>
        <w:separator/>
      </w:r>
    </w:p>
  </w:endnote>
  <w:endnote w:type="continuationSeparator" w:id="0">
    <w:p w14:paraId="4A8EB82F" w14:textId="77777777" w:rsidR="00495EF1" w:rsidRDefault="00495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14354" w14:textId="77777777" w:rsidR="008115E5" w:rsidRDefault="006919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CB633" w14:textId="77777777" w:rsidR="00495EF1" w:rsidRDefault="00495EF1">
      <w:r>
        <w:separator/>
      </w:r>
    </w:p>
  </w:footnote>
  <w:footnote w:type="continuationSeparator" w:id="0">
    <w:p w14:paraId="2A4C5EE3" w14:textId="77777777" w:rsidR="00495EF1" w:rsidRDefault="00495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76EE8" w14:textId="77777777" w:rsidR="008115E5" w:rsidRDefault="00691927">
    <w:r>
      <w:rPr>
        <w:noProof/>
        <w:lang w:eastAsia="zh-TW" w:bidi="hi-I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EE671B0" wp14:editId="79A459E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4329CA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20F66" w14:textId="77777777" w:rsidR="008115E5" w:rsidRDefault="00691927"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11910FD" wp14:editId="29AD84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B9D911" w14:textId="77777777" w:rsidR="008115E5" w:rsidRDefault="008115E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11910FD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00B9D911" w14:textId="77777777" w:rsidR="008115E5" w:rsidRDefault="008115E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62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A0563"/>
    <w:multiLevelType w:val="hybridMultilevel"/>
    <w:tmpl w:val="8C3AFFC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5C5E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3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C3F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B1C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C7DFF"/>
    <w:multiLevelType w:val="hybridMultilevel"/>
    <w:tmpl w:val="D0EED0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66F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87646"/>
    <w:multiLevelType w:val="hybridMultilevel"/>
    <w:tmpl w:val="796CA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F3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759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C1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465817">
    <w:abstractNumId w:val="9"/>
  </w:num>
  <w:num w:numId="2" w16cid:durableId="5443600">
    <w:abstractNumId w:val="15"/>
  </w:num>
  <w:num w:numId="3" w16cid:durableId="1487747051">
    <w:abstractNumId w:val="12"/>
  </w:num>
  <w:num w:numId="4" w16cid:durableId="1599287682">
    <w:abstractNumId w:val="7"/>
  </w:num>
  <w:num w:numId="5" w16cid:durableId="686248409">
    <w:abstractNumId w:val="6"/>
  </w:num>
  <w:num w:numId="6" w16cid:durableId="1938948569">
    <w:abstractNumId w:val="5"/>
  </w:num>
  <w:num w:numId="7" w16cid:durableId="1707606099">
    <w:abstractNumId w:val="4"/>
  </w:num>
  <w:num w:numId="8" w16cid:durableId="95947090">
    <w:abstractNumId w:val="8"/>
  </w:num>
  <w:num w:numId="9" w16cid:durableId="1394964013">
    <w:abstractNumId w:val="3"/>
  </w:num>
  <w:num w:numId="10" w16cid:durableId="1734423293">
    <w:abstractNumId w:val="2"/>
  </w:num>
  <w:num w:numId="11" w16cid:durableId="1489128361">
    <w:abstractNumId w:val="1"/>
  </w:num>
  <w:num w:numId="12" w16cid:durableId="2054843674">
    <w:abstractNumId w:val="0"/>
  </w:num>
  <w:num w:numId="13" w16cid:durableId="1884319060">
    <w:abstractNumId w:val="22"/>
  </w:num>
  <w:num w:numId="14" w16cid:durableId="295528519">
    <w:abstractNumId w:val="19"/>
  </w:num>
  <w:num w:numId="15" w16cid:durableId="1369720101">
    <w:abstractNumId w:val="10"/>
  </w:num>
  <w:num w:numId="16" w16cid:durableId="1561403697">
    <w:abstractNumId w:val="23"/>
  </w:num>
  <w:num w:numId="17" w16cid:durableId="588463243">
    <w:abstractNumId w:val="20"/>
  </w:num>
  <w:num w:numId="18" w16cid:durableId="347293376">
    <w:abstractNumId w:val="11"/>
  </w:num>
  <w:num w:numId="19" w16cid:durableId="1000540685">
    <w:abstractNumId w:val="13"/>
  </w:num>
  <w:num w:numId="20" w16cid:durableId="1896114918">
    <w:abstractNumId w:val="18"/>
  </w:num>
  <w:num w:numId="21" w16cid:durableId="1538935387">
    <w:abstractNumId w:val="24"/>
  </w:num>
  <w:num w:numId="22" w16cid:durableId="2141917159">
    <w:abstractNumId w:val="14"/>
  </w:num>
  <w:num w:numId="23" w16cid:durableId="1944148712">
    <w:abstractNumId w:val="21"/>
  </w:num>
  <w:num w:numId="24" w16cid:durableId="2062946844">
    <w:abstractNumId w:val="16"/>
  </w:num>
  <w:num w:numId="25" w16cid:durableId="11096669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0E"/>
    <w:rsid w:val="00007D90"/>
    <w:rsid w:val="000342B4"/>
    <w:rsid w:val="00037C41"/>
    <w:rsid w:val="00041484"/>
    <w:rsid w:val="000434B0"/>
    <w:rsid w:val="00050087"/>
    <w:rsid w:val="00063D88"/>
    <w:rsid w:val="000857BF"/>
    <w:rsid w:val="000916B3"/>
    <w:rsid w:val="000F20AE"/>
    <w:rsid w:val="00116545"/>
    <w:rsid w:val="00131179"/>
    <w:rsid w:val="00145051"/>
    <w:rsid w:val="00146479"/>
    <w:rsid w:val="00155AE9"/>
    <w:rsid w:val="00155D19"/>
    <w:rsid w:val="00156717"/>
    <w:rsid w:val="00174A59"/>
    <w:rsid w:val="00180557"/>
    <w:rsid w:val="0018132F"/>
    <w:rsid w:val="001906FF"/>
    <w:rsid w:val="00193D3A"/>
    <w:rsid w:val="001B33C2"/>
    <w:rsid w:val="001C7AD8"/>
    <w:rsid w:val="001F3378"/>
    <w:rsid w:val="001F3D05"/>
    <w:rsid w:val="001F5DD9"/>
    <w:rsid w:val="00215A8E"/>
    <w:rsid w:val="00217C6E"/>
    <w:rsid w:val="00230655"/>
    <w:rsid w:val="002323DD"/>
    <w:rsid w:val="00244B95"/>
    <w:rsid w:val="00260E10"/>
    <w:rsid w:val="00262BCA"/>
    <w:rsid w:val="00262E19"/>
    <w:rsid w:val="00267E6E"/>
    <w:rsid w:val="0028192F"/>
    <w:rsid w:val="002E668C"/>
    <w:rsid w:val="002F5B98"/>
    <w:rsid w:val="00300A52"/>
    <w:rsid w:val="00303407"/>
    <w:rsid w:val="00340AF2"/>
    <w:rsid w:val="003632F6"/>
    <w:rsid w:val="00382CB9"/>
    <w:rsid w:val="003A62C3"/>
    <w:rsid w:val="003B32E3"/>
    <w:rsid w:val="003C06F0"/>
    <w:rsid w:val="003C7CE1"/>
    <w:rsid w:val="003D1DC4"/>
    <w:rsid w:val="003D3186"/>
    <w:rsid w:val="00412B52"/>
    <w:rsid w:val="00415E39"/>
    <w:rsid w:val="00434CD4"/>
    <w:rsid w:val="00495EF1"/>
    <w:rsid w:val="004B6AE0"/>
    <w:rsid w:val="004C0CF3"/>
    <w:rsid w:val="004E17C8"/>
    <w:rsid w:val="004E6786"/>
    <w:rsid w:val="004F6E4D"/>
    <w:rsid w:val="0051360E"/>
    <w:rsid w:val="00516F95"/>
    <w:rsid w:val="005312B7"/>
    <w:rsid w:val="00531BDF"/>
    <w:rsid w:val="0053767E"/>
    <w:rsid w:val="0056430E"/>
    <w:rsid w:val="00577371"/>
    <w:rsid w:val="00584CFB"/>
    <w:rsid w:val="005B3608"/>
    <w:rsid w:val="005B7EB5"/>
    <w:rsid w:val="005C58A7"/>
    <w:rsid w:val="005D1EC4"/>
    <w:rsid w:val="006052C2"/>
    <w:rsid w:val="006126EF"/>
    <w:rsid w:val="00624F5F"/>
    <w:rsid w:val="00631555"/>
    <w:rsid w:val="006357AD"/>
    <w:rsid w:val="006411F5"/>
    <w:rsid w:val="00657CC3"/>
    <w:rsid w:val="00667847"/>
    <w:rsid w:val="00686EBA"/>
    <w:rsid w:val="006913BC"/>
    <w:rsid w:val="00691927"/>
    <w:rsid w:val="00695F88"/>
    <w:rsid w:val="006B0708"/>
    <w:rsid w:val="006B10A7"/>
    <w:rsid w:val="006C1A5A"/>
    <w:rsid w:val="006C4A21"/>
    <w:rsid w:val="0071222A"/>
    <w:rsid w:val="00712B57"/>
    <w:rsid w:val="0071670C"/>
    <w:rsid w:val="007234ED"/>
    <w:rsid w:val="00726149"/>
    <w:rsid w:val="00734FA4"/>
    <w:rsid w:val="00744D4C"/>
    <w:rsid w:val="00793BAD"/>
    <w:rsid w:val="00797484"/>
    <w:rsid w:val="007A38EF"/>
    <w:rsid w:val="007B00CD"/>
    <w:rsid w:val="007B0ED1"/>
    <w:rsid w:val="007B149D"/>
    <w:rsid w:val="007C1DB4"/>
    <w:rsid w:val="007D4FCD"/>
    <w:rsid w:val="007D5608"/>
    <w:rsid w:val="007D66AB"/>
    <w:rsid w:val="007F228F"/>
    <w:rsid w:val="007F4C1F"/>
    <w:rsid w:val="008115E5"/>
    <w:rsid w:val="00816E8E"/>
    <w:rsid w:val="00823BD5"/>
    <w:rsid w:val="008304F2"/>
    <w:rsid w:val="0083322B"/>
    <w:rsid w:val="00843916"/>
    <w:rsid w:val="00853C73"/>
    <w:rsid w:val="00867A72"/>
    <w:rsid w:val="00872A7C"/>
    <w:rsid w:val="008861B0"/>
    <w:rsid w:val="008861FE"/>
    <w:rsid w:val="00895712"/>
    <w:rsid w:val="00896897"/>
    <w:rsid w:val="008B1477"/>
    <w:rsid w:val="008F08C9"/>
    <w:rsid w:val="008F15C0"/>
    <w:rsid w:val="00906576"/>
    <w:rsid w:val="00917DC6"/>
    <w:rsid w:val="00920404"/>
    <w:rsid w:val="00920406"/>
    <w:rsid w:val="00956AE1"/>
    <w:rsid w:val="00963055"/>
    <w:rsid w:val="00963935"/>
    <w:rsid w:val="00966E2F"/>
    <w:rsid w:val="00970E70"/>
    <w:rsid w:val="00974693"/>
    <w:rsid w:val="009748A7"/>
    <w:rsid w:val="00996656"/>
    <w:rsid w:val="009A03B7"/>
    <w:rsid w:val="009D2F8A"/>
    <w:rsid w:val="00A02A1E"/>
    <w:rsid w:val="00A05A78"/>
    <w:rsid w:val="00A12951"/>
    <w:rsid w:val="00A14F26"/>
    <w:rsid w:val="00A2203A"/>
    <w:rsid w:val="00A3265F"/>
    <w:rsid w:val="00A551B3"/>
    <w:rsid w:val="00A6221A"/>
    <w:rsid w:val="00A75B60"/>
    <w:rsid w:val="00A8047E"/>
    <w:rsid w:val="00A868C2"/>
    <w:rsid w:val="00A9002F"/>
    <w:rsid w:val="00A92E3E"/>
    <w:rsid w:val="00A9492F"/>
    <w:rsid w:val="00AA295D"/>
    <w:rsid w:val="00AB623E"/>
    <w:rsid w:val="00AC0EE5"/>
    <w:rsid w:val="00AC6253"/>
    <w:rsid w:val="00AC76E0"/>
    <w:rsid w:val="00AD4382"/>
    <w:rsid w:val="00AF2A26"/>
    <w:rsid w:val="00B05DA0"/>
    <w:rsid w:val="00B16E17"/>
    <w:rsid w:val="00B371F2"/>
    <w:rsid w:val="00B455B5"/>
    <w:rsid w:val="00B54143"/>
    <w:rsid w:val="00B6362E"/>
    <w:rsid w:val="00B74C88"/>
    <w:rsid w:val="00B80F8D"/>
    <w:rsid w:val="00B84B07"/>
    <w:rsid w:val="00BA4503"/>
    <w:rsid w:val="00BB7F0B"/>
    <w:rsid w:val="00BD13ED"/>
    <w:rsid w:val="00BF6102"/>
    <w:rsid w:val="00C23231"/>
    <w:rsid w:val="00C254C7"/>
    <w:rsid w:val="00C34A25"/>
    <w:rsid w:val="00C40EF7"/>
    <w:rsid w:val="00C42F61"/>
    <w:rsid w:val="00C47B1B"/>
    <w:rsid w:val="00C64F60"/>
    <w:rsid w:val="00C654ED"/>
    <w:rsid w:val="00C731EF"/>
    <w:rsid w:val="00C84025"/>
    <w:rsid w:val="00C85DB3"/>
    <w:rsid w:val="00CA3270"/>
    <w:rsid w:val="00CA7E98"/>
    <w:rsid w:val="00CB4B08"/>
    <w:rsid w:val="00CC2183"/>
    <w:rsid w:val="00CD3866"/>
    <w:rsid w:val="00D0303D"/>
    <w:rsid w:val="00D22954"/>
    <w:rsid w:val="00D365DE"/>
    <w:rsid w:val="00D463A8"/>
    <w:rsid w:val="00D512FD"/>
    <w:rsid w:val="00D561E2"/>
    <w:rsid w:val="00D67A82"/>
    <w:rsid w:val="00D73EDF"/>
    <w:rsid w:val="00D91631"/>
    <w:rsid w:val="00D9591E"/>
    <w:rsid w:val="00DA785C"/>
    <w:rsid w:val="00DB1E6D"/>
    <w:rsid w:val="00DB6F38"/>
    <w:rsid w:val="00DC1BDA"/>
    <w:rsid w:val="00DC3336"/>
    <w:rsid w:val="00DC64DF"/>
    <w:rsid w:val="00DE1134"/>
    <w:rsid w:val="00DE7229"/>
    <w:rsid w:val="00DE7D62"/>
    <w:rsid w:val="00DF3E1D"/>
    <w:rsid w:val="00E05D98"/>
    <w:rsid w:val="00E10A53"/>
    <w:rsid w:val="00E17CBC"/>
    <w:rsid w:val="00E25604"/>
    <w:rsid w:val="00E2732F"/>
    <w:rsid w:val="00E278B8"/>
    <w:rsid w:val="00E34978"/>
    <w:rsid w:val="00E37C9A"/>
    <w:rsid w:val="00E411CF"/>
    <w:rsid w:val="00E64BB0"/>
    <w:rsid w:val="00E66AFD"/>
    <w:rsid w:val="00E825F9"/>
    <w:rsid w:val="00E84B4D"/>
    <w:rsid w:val="00E86FB6"/>
    <w:rsid w:val="00E92D47"/>
    <w:rsid w:val="00ED488B"/>
    <w:rsid w:val="00EE5524"/>
    <w:rsid w:val="00F019D9"/>
    <w:rsid w:val="00F03E32"/>
    <w:rsid w:val="00F0798A"/>
    <w:rsid w:val="00F16A94"/>
    <w:rsid w:val="00F22F71"/>
    <w:rsid w:val="00F4701B"/>
    <w:rsid w:val="00F63002"/>
    <w:rsid w:val="00F71A10"/>
    <w:rsid w:val="00F80F4B"/>
    <w:rsid w:val="00F9191B"/>
    <w:rsid w:val="00F94512"/>
    <w:rsid w:val="00FA47B0"/>
    <w:rsid w:val="00FA665C"/>
    <w:rsid w:val="00FB1005"/>
    <w:rsid w:val="00FB2A14"/>
    <w:rsid w:val="00FF694C"/>
    <w:rsid w:val="00FF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F931C"/>
  <w15:chartTrackingRefBased/>
  <w15:docId w15:val="{99B49F3C-4AB7-DE46-9DDD-FD4498FB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C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link w:val="NameChar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customStyle="1" w:styleId="NameChar">
    <w:name w:val="Name Char"/>
    <w:basedOn w:val="DefaultParagraphFont"/>
    <w:link w:val="Name"/>
    <w:uiPriority w:val="1"/>
    <w:rsid w:val="0051360E"/>
    <w:rPr>
      <w:rFonts w:asciiTheme="majorHAnsi" w:hAnsiTheme="majorHAnsi"/>
      <w:b/>
      <w:caps/>
      <w:color w:val="0E0B05" w:themeColor="text2"/>
      <w:kern w:val="28"/>
      <w:sz w:val="70"/>
      <w:lang w:val="en-GB"/>
    </w:rPr>
  </w:style>
  <w:style w:type="character" w:customStyle="1" w:styleId="apple-converted-space">
    <w:name w:val="apple-converted-space"/>
    <w:basedOn w:val="DefaultParagraphFont"/>
    <w:rsid w:val="00B371F2"/>
  </w:style>
  <w:style w:type="paragraph" w:customStyle="1" w:styleId="trt0xe">
    <w:name w:val="trt0xe"/>
    <w:basedOn w:val="Normal"/>
    <w:rsid w:val="0004148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  <w:style w:type="character" w:styleId="Hyperlink">
    <w:name w:val="Hyperlink"/>
    <w:basedOn w:val="DefaultParagraphFont"/>
    <w:uiPriority w:val="99"/>
    <w:semiHidden/>
    <w:unhideWhenUsed/>
    <w:rsid w:val="005B7E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3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00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3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15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3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F3914F7-46C5-8E4E-8C0E-7F6575134482%7dtf163921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845A03E4F8AA49B7CB29FE3222B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EDEE2-6D87-2B40-836D-137723E70858}"/>
      </w:docPartPr>
      <w:docPartBody>
        <w:p w:rsidR="000455D0" w:rsidRDefault="008344CD">
          <w:pPr>
            <w:pStyle w:val="6C845A03E4F8AA49B7CB29FE3222B9E7"/>
          </w:pPr>
          <w:r>
            <w:t>Objective</w:t>
          </w:r>
        </w:p>
      </w:docPartBody>
    </w:docPart>
    <w:docPart>
      <w:docPartPr>
        <w:name w:val="DF64FDD896A2C14BA8F1C22D28758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F044A-6E5D-0648-B048-E3AB846889E6}"/>
      </w:docPartPr>
      <w:docPartBody>
        <w:p w:rsidR="000455D0" w:rsidRDefault="008344CD">
          <w:pPr>
            <w:pStyle w:val="DF64FDD896A2C14BA8F1C22D287583A9"/>
          </w:pPr>
          <w:r>
            <w:t>Experience</w:t>
          </w:r>
        </w:p>
      </w:docPartBody>
    </w:docPart>
    <w:docPart>
      <w:docPartPr>
        <w:name w:val="16EC8EA9DCFB4F45A3BF4678B5F14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EDC9-7CE9-DE4E-900A-19D65B6820BA}"/>
      </w:docPartPr>
      <w:docPartBody>
        <w:p w:rsidR="000455D0" w:rsidRDefault="008344CD">
          <w:pPr>
            <w:pStyle w:val="16EC8EA9DCFB4F45A3BF4678B5F14279"/>
          </w:pPr>
          <w:r>
            <w:t>Name of Employer</w:t>
          </w:r>
        </w:p>
      </w:docPartBody>
    </w:docPart>
    <w:docPart>
      <w:docPartPr>
        <w:name w:val="35F6A7394F86294EB40CFA42B7290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7B63A-FD49-9E44-A944-ED808E466ADE}"/>
      </w:docPartPr>
      <w:docPartBody>
        <w:p w:rsidR="00A077A8" w:rsidRDefault="000455D0" w:rsidP="000455D0">
          <w:pPr>
            <w:pStyle w:val="35F6A7394F86294EB40CFA42B729020B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8731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D0"/>
    <w:rsid w:val="000455D0"/>
    <w:rsid w:val="003021AB"/>
    <w:rsid w:val="003B53AA"/>
    <w:rsid w:val="008344CD"/>
    <w:rsid w:val="00A077A8"/>
    <w:rsid w:val="00CD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41DBCD6FA9474BB030156F7FB65658">
    <w:name w:val="7741DBCD6FA9474BB030156F7FB65658"/>
  </w:style>
  <w:style w:type="paragraph" w:customStyle="1" w:styleId="35F6A7394F86294EB40CFA42B729020B">
    <w:name w:val="35F6A7394F86294EB40CFA42B729020B"/>
    <w:rsid w:val="000455D0"/>
  </w:style>
  <w:style w:type="paragraph" w:customStyle="1" w:styleId="6C845A03E4F8AA49B7CB29FE3222B9E7">
    <w:name w:val="6C845A03E4F8AA49B7CB29FE3222B9E7"/>
  </w:style>
  <w:style w:type="paragraph" w:customStyle="1" w:styleId="DF64FDD896A2C14BA8F1C22D287583A9">
    <w:name w:val="DF64FDD896A2C14BA8F1C22D287583A9"/>
  </w:style>
  <w:style w:type="paragraph" w:customStyle="1" w:styleId="16EC8EA9DCFB4F45A3BF4678B5F14279">
    <w:name w:val="16EC8EA9DCFB4F45A3BF4678B5F14279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1BC31-05A1-4862-8BF6-6BE04D84EA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%7bFF3914F7-46C5-8E4E-8C0E-7F6575134482%7dtf16392110.dotx</Template>
  <TotalTime>0</TotalTime>
  <Pages>16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Laukel Amadi</dc:creator>
  <cp:keywords/>
  <dc:description/>
  <cp:lastModifiedBy>kelechi Laukel Amadi</cp:lastModifiedBy>
  <cp:revision>2</cp:revision>
  <dcterms:created xsi:type="dcterms:W3CDTF">2023-05-24T17:40:00Z</dcterms:created>
  <dcterms:modified xsi:type="dcterms:W3CDTF">2023-05-24T17:40:00Z</dcterms:modified>
</cp:coreProperties>
</file>