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732D1" w14:textId="77777777" w:rsidR="00407B3F" w:rsidRDefault="00407B3F" w:rsidP="00BB6070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90"/>
        <w:gridCol w:w="360"/>
        <w:gridCol w:w="1710"/>
        <w:gridCol w:w="5400"/>
      </w:tblGrid>
      <w:tr w:rsidR="004326C9" w14:paraId="22FD13D3" w14:textId="77777777" w:rsidTr="00572164">
        <w:trPr>
          <w:trHeight w:val="315"/>
        </w:trPr>
        <w:tc>
          <w:tcPr>
            <w:tcW w:w="2250" w:type="dxa"/>
            <w:gridSpan w:val="2"/>
            <w:tcBorders>
              <w:bottom w:val="single" w:sz="4" w:space="0" w:color="auto"/>
            </w:tcBorders>
          </w:tcPr>
          <w:p w14:paraId="50554E1F" w14:textId="122ACF5B" w:rsidR="004326C9" w:rsidRDefault="00E92B24" w:rsidP="00230261">
            <w:r w:rsidRPr="00E92B24">
              <w:t>(+234) 706 579 2861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3A2DF10" w14:textId="255EB467" w:rsidR="004326C9" w:rsidRDefault="00FD5BBD" w:rsidP="00230261">
            <w:r>
              <w:t>Abuja, Nigeria</w:t>
            </w:r>
            <w:r w:rsidR="00A62F56" w:rsidRPr="00B10F35">
              <w:t xml:space="preserve"> </w:t>
            </w:r>
          </w:p>
        </w:tc>
        <w:tc>
          <w:tcPr>
            <w:tcW w:w="5400" w:type="dxa"/>
            <w:tcBorders>
              <w:bottom w:val="single" w:sz="4" w:space="0" w:color="auto"/>
            </w:tcBorders>
          </w:tcPr>
          <w:p w14:paraId="4A5466EB" w14:textId="63177ABE" w:rsidR="004326C9" w:rsidRDefault="00FD28C2" w:rsidP="00230261">
            <w:r w:rsidRPr="00FD28C2">
              <w:t>pwedybecky@gmail.com</w:t>
            </w:r>
          </w:p>
        </w:tc>
      </w:tr>
      <w:tr w:rsidR="00657425" w14:paraId="0C180CE5" w14:textId="77777777" w:rsidTr="00572164">
        <w:trPr>
          <w:trHeight w:val="107"/>
        </w:trPr>
        <w:tc>
          <w:tcPr>
            <w:tcW w:w="9360" w:type="dxa"/>
            <w:gridSpan w:val="4"/>
            <w:tcBorders>
              <w:top w:val="single" w:sz="4" w:space="0" w:color="auto"/>
            </w:tcBorders>
          </w:tcPr>
          <w:p w14:paraId="61EE3FF2" w14:textId="77777777" w:rsidR="00657425" w:rsidRPr="00B10F35" w:rsidRDefault="00657425" w:rsidP="00BB6070"/>
        </w:tc>
      </w:tr>
      <w:tr w:rsidR="00657425" w14:paraId="1499C839" w14:textId="77777777" w:rsidTr="00572164">
        <w:trPr>
          <w:trHeight w:val="1755"/>
        </w:trPr>
        <w:tc>
          <w:tcPr>
            <w:tcW w:w="9360" w:type="dxa"/>
            <w:gridSpan w:val="4"/>
            <w:vAlign w:val="center"/>
          </w:tcPr>
          <w:p w14:paraId="11B368D6" w14:textId="1D8B2B62" w:rsidR="00657425" w:rsidRDefault="00F36BA3" w:rsidP="00EA2C19">
            <w:pPr>
              <w:pStyle w:val="Name"/>
            </w:pPr>
            <w:r>
              <w:t>Reb</w:t>
            </w:r>
            <w:r w:rsidR="00082F2C">
              <w:t>ecca Ekpe</w:t>
            </w:r>
          </w:p>
          <w:p w14:paraId="2AC9A3B3" w14:textId="61251904" w:rsidR="00657425" w:rsidRPr="00B10F35" w:rsidRDefault="00246BEC" w:rsidP="005718A0">
            <w:pPr>
              <w:pStyle w:val="Professionaltitle"/>
            </w:pPr>
            <w:r>
              <w:t>Diagnostic</w:t>
            </w:r>
            <w:r w:rsidR="00082F2C">
              <w:t xml:space="preserve"> Radiographer</w:t>
            </w:r>
          </w:p>
        </w:tc>
      </w:tr>
      <w:tr w:rsidR="00EA2C19" w14:paraId="0506BA87" w14:textId="77777777" w:rsidTr="00572164">
        <w:trPr>
          <w:trHeight w:val="80"/>
        </w:trPr>
        <w:tc>
          <w:tcPr>
            <w:tcW w:w="9360" w:type="dxa"/>
            <w:gridSpan w:val="4"/>
            <w:tcBorders>
              <w:bottom w:val="single" w:sz="4" w:space="0" w:color="auto"/>
            </w:tcBorders>
          </w:tcPr>
          <w:p w14:paraId="6AA2DD0A" w14:textId="77777777" w:rsidR="00EA2C19" w:rsidRPr="00B10F35" w:rsidRDefault="00EA2C19" w:rsidP="00BB6070"/>
        </w:tc>
      </w:tr>
      <w:tr w:rsidR="00EA2C19" w14:paraId="098F39C9" w14:textId="77777777" w:rsidTr="00572164">
        <w:trPr>
          <w:trHeight w:val="305"/>
        </w:trPr>
        <w:tc>
          <w:tcPr>
            <w:tcW w:w="9360" w:type="dxa"/>
            <w:gridSpan w:val="4"/>
            <w:tcBorders>
              <w:top w:val="single" w:sz="4" w:space="0" w:color="auto"/>
            </w:tcBorders>
          </w:tcPr>
          <w:p w14:paraId="6E2E841D" w14:textId="77777777" w:rsidR="00EA2C19" w:rsidRPr="00B10F35" w:rsidRDefault="00EA2C19" w:rsidP="00BB6070"/>
        </w:tc>
      </w:tr>
      <w:tr w:rsidR="00EA2C19" w14:paraId="3DF5C80C" w14:textId="77777777" w:rsidTr="00572164">
        <w:trPr>
          <w:trHeight w:val="810"/>
        </w:trPr>
        <w:tc>
          <w:tcPr>
            <w:tcW w:w="1890" w:type="dxa"/>
          </w:tcPr>
          <w:p w14:paraId="56A88133" w14:textId="2EBC8484" w:rsidR="00EA2C19" w:rsidRPr="00B10F35" w:rsidRDefault="00246BEC" w:rsidP="005718A0">
            <w:pPr>
              <w:pStyle w:val="Heading1"/>
            </w:pPr>
            <w:r>
              <w:t>Profile</w:t>
            </w:r>
          </w:p>
        </w:tc>
        <w:tc>
          <w:tcPr>
            <w:tcW w:w="360" w:type="dxa"/>
          </w:tcPr>
          <w:p w14:paraId="19716FAD" w14:textId="77777777" w:rsidR="00EA2C19" w:rsidRPr="00B10F35" w:rsidRDefault="00EA2C19" w:rsidP="00EA2C19"/>
        </w:tc>
        <w:tc>
          <w:tcPr>
            <w:tcW w:w="7110" w:type="dxa"/>
            <w:gridSpan w:val="2"/>
          </w:tcPr>
          <w:p w14:paraId="2FD5F3C6" w14:textId="1C3A73B3" w:rsidR="00EA2C19" w:rsidRPr="00B10F35" w:rsidRDefault="00DF5FBC" w:rsidP="005718A0">
            <w:r w:rsidRPr="00DF5FBC">
              <w:t>Disciplined and enthusiastic</w:t>
            </w:r>
            <w:r w:rsidR="00AA4744">
              <w:t xml:space="preserve"> </w:t>
            </w:r>
            <w:r w:rsidR="008650D7">
              <w:t>radiographer</w:t>
            </w:r>
            <w:r w:rsidRPr="00DF5FBC">
              <w:t xml:space="preserve">, conversant </w:t>
            </w:r>
            <w:r w:rsidR="009C46CD" w:rsidRPr="00DF5FBC">
              <w:t>with radiography</w:t>
            </w:r>
            <w:r w:rsidR="00BB48E7">
              <w:t xml:space="preserve">/radiological </w:t>
            </w:r>
            <w:r w:rsidRPr="00DF5FBC">
              <w:t>systems.</w:t>
            </w:r>
            <w:r w:rsidR="00ED6E1A">
              <w:t xml:space="preserve"> Ready</w:t>
            </w:r>
            <w:r w:rsidRPr="00DF5FBC">
              <w:t xml:space="preserve"> to</w:t>
            </w:r>
            <w:r w:rsidR="00ED6E1A">
              <w:t xml:space="preserve"> </w:t>
            </w:r>
            <w:r w:rsidR="00C728F0">
              <w:t>use my skills and experiences in a challenging environment.</w:t>
            </w:r>
            <w:r w:rsidR="00BD4AD4">
              <w:t xml:space="preserve"> </w:t>
            </w:r>
            <w:r w:rsidRPr="00DF5FBC">
              <w:t>Commended on multiple occasions by the</w:t>
            </w:r>
            <w:r w:rsidR="00A00ED9">
              <w:t xml:space="preserve"> clinical </w:t>
            </w:r>
            <w:r w:rsidRPr="00DF5FBC">
              <w:t>management</w:t>
            </w:r>
            <w:r w:rsidR="00BD4AD4">
              <w:t xml:space="preserve"> staff</w:t>
            </w:r>
            <w:r w:rsidRPr="00DF5FBC">
              <w:t xml:space="preserve"> and </w:t>
            </w:r>
            <w:r w:rsidR="003F53DE">
              <w:t>service users</w:t>
            </w:r>
            <w:r w:rsidRPr="00DF5FBC">
              <w:t xml:space="preserve"> themselves for </w:t>
            </w:r>
            <w:r w:rsidR="005F70BE">
              <w:t>excellent</w:t>
            </w:r>
            <w:r w:rsidRPr="00DF5FBC">
              <w:t xml:space="preserve"> customer service and communication skills</w:t>
            </w:r>
            <w:r w:rsidR="00A00ED9">
              <w:t>.</w:t>
            </w:r>
          </w:p>
        </w:tc>
      </w:tr>
      <w:tr w:rsidR="00EA2C19" w14:paraId="6CEEBE5B" w14:textId="77777777" w:rsidTr="00572164">
        <w:trPr>
          <w:trHeight w:val="288"/>
        </w:trPr>
        <w:tc>
          <w:tcPr>
            <w:tcW w:w="1890" w:type="dxa"/>
          </w:tcPr>
          <w:p w14:paraId="19085B63" w14:textId="77777777" w:rsidR="00EA2C19" w:rsidRDefault="00EA2C19" w:rsidP="00EA2C19"/>
        </w:tc>
        <w:tc>
          <w:tcPr>
            <w:tcW w:w="360" w:type="dxa"/>
          </w:tcPr>
          <w:p w14:paraId="70A6B56F" w14:textId="77777777" w:rsidR="00EA2C19" w:rsidRPr="00B10F35" w:rsidRDefault="00EA2C19" w:rsidP="00EA2C19"/>
        </w:tc>
        <w:tc>
          <w:tcPr>
            <w:tcW w:w="7110" w:type="dxa"/>
            <w:gridSpan w:val="2"/>
            <w:tcBorders>
              <w:bottom w:val="single" w:sz="4" w:space="0" w:color="auto"/>
            </w:tcBorders>
          </w:tcPr>
          <w:p w14:paraId="468B66AC" w14:textId="77777777" w:rsidR="00EA2C19" w:rsidRDefault="00EA2C19" w:rsidP="00EA2C19"/>
        </w:tc>
      </w:tr>
      <w:tr w:rsidR="00EA2C19" w14:paraId="5DA80E93" w14:textId="77777777" w:rsidTr="00572164">
        <w:trPr>
          <w:trHeight w:val="890"/>
        </w:trPr>
        <w:tc>
          <w:tcPr>
            <w:tcW w:w="1890" w:type="dxa"/>
          </w:tcPr>
          <w:p w14:paraId="1E099C27" w14:textId="77777777" w:rsidR="00EA2C19" w:rsidRDefault="00EA2C19" w:rsidP="00EA2C19"/>
        </w:tc>
        <w:tc>
          <w:tcPr>
            <w:tcW w:w="360" w:type="dxa"/>
          </w:tcPr>
          <w:p w14:paraId="71B837A4" w14:textId="77777777" w:rsidR="00EA2C19" w:rsidRPr="00B10F35" w:rsidRDefault="00EA2C19" w:rsidP="00EA2C19"/>
        </w:tc>
        <w:tc>
          <w:tcPr>
            <w:tcW w:w="7110" w:type="dxa"/>
            <w:gridSpan w:val="2"/>
            <w:tcBorders>
              <w:top w:val="single" w:sz="4" w:space="0" w:color="auto"/>
            </w:tcBorders>
          </w:tcPr>
          <w:p w14:paraId="433B869D" w14:textId="77777777" w:rsidR="00EA2C19" w:rsidRDefault="00EA2C19" w:rsidP="00EA2C19"/>
        </w:tc>
      </w:tr>
      <w:tr w:rsidR="00EA2C19" w14:paraId="4E336626" w14:textId="77777777" w:rsidTr="00572164">
        <w:trPr>
          <w:trHeight w:val="1350"/>
        </w:trPr>
        <w:tc>
          <w:tcPr>
            <w:tcW w:w="1890" w:type="dxa"/>
          </w:tcPr>
          <w:p w14:paraId="1343F991" w14:textId="77777777" w:rsidR="00EA2C19" w:rsidRDefault="00000000" w:rsidP="005718A0">
            <w:pPr>
              <w:pStyle w:val="Heading1"/>
            </w:pPr>
            <w:sdt>
              <w:sdtPr>
                <w:id w:val="-632100731"/>
                <w:placeholder>
                  <w:docPart w:val="31057069436A48B69746BDC1A410FA27"/>
                </w:placeholder>
                <w:temporary/>
                <w:showingPlcHdr/>
                <w15:appearance w15:val="hidden"/>
              </w:sdtPr>
              <w:sdtContent>
                <w:r w:rsidR="005718A0" w:rsidRPr="00CB1046">
                  <w:t>Education</w:t>
                </w:r>
              </w:sdtContent>
            </w:sdt>
          </w:p>
        </w:tc>
        <w:tc>
          <w:tcPr>
            <w:tcW w:w="360" w:type="dxa"/>
          </w:tcPr>
          <w:p w14:paraId="31C9F330" w14:textId="77777777" w:rsidR="00EA2C19" w:rsidRPr="00B10F35" w:rsidRDefault="00EA2C19" w:rsidP="00EA2C19"/>
        </w:tc>
        <w:tc>
          <w:tcPr>
            <w:tcW w:w="1710" w:type="dxa"/>
          </w:tcPr>
          <w:p w14:paraId="2B83452A" w14:textId="66586C57" w:rsidR="00EA2C19" w:rsidRDefault="00BA1E6A" w:rsidP="005718A0">
            <w:r>
              <w:t>20</w:t>
            </w:r>
            <w:r w:rsidR="007250B8">
              <w:t>15</w:t>
            </w:r>
            <w:r w:rsidR="00E94360">
              <w:t xml:space="preserve"> - 2020</w:t>
            </w:r>
          </w:p>
        </w:tc>
        <w:tc>
          <w:tcPr>
            <w:tcW w:w="5400" w:type="dxa"/>
          </w:tcPr>
          <w:p w14:paraId="66013618" w14:textId="6A96C232" w:rsidR="00EA2C19" w:rsidRDefault="00377EF6" w:rsidP="00EA2C19">
            <w:pPr>
              <w:pStyle w:val="Heading2"/>
            </w:pPr>
            <w:r w:rsidRPr="00377EF6">
              <w:t xml:space="preserve">University of Calabar, </w:t>
            </w:r>
          </w:p>
          <w:p w14:paraId="2B5F7B81" w14:textId="425F056B" w:rsidR="00EA2C19" w:rsidRDefault="00613FD0" w:rsidP="005718A0">
            <w:r w:rsidRPr="00E44B68">
              <w:rPr>
                <w:rFonts w:asciiTheme="majorHAnsi" w:hAnsiTheme="majorHAnsi" w:cs="Arial"/>
                <w:b/>
                <w:bCs/>
                <w:iCs/>
                <w:szCs w:val="28"/>
              </w:rPr>
              <w:t>B</w:t>
            </w:r>
            <w:r>
              <w:rPr>
                <w:rFonts w:asciiTheme="majorHAnsi" w:hAnsiTheme="majorHAnsi" w:cs="Arial"/>
                <w:b/>
                <w:bCs/>
                <w:iCs/>
                <w:szCs w:val="28"/>
              </w:rPr>
              <w:t>.</w:t>
            </w:r>
            <w:r w:rsidRPr="00E44B68">
              <w:rPr>
                <w:rFonts w:asciiTheme="majorHAnsi" w:hAnsiTheme="majorHAnsi" w:cs="Arial"/>
                <w:b/>
                <w:bCs/>
                <w:iCs/>
                <w:szCs w:val="28"/>
              </w:rPr>
              <w:t>Sc.</w:t>
            </w:r>
            <w:r w:rsidR="00E44B68" w:rsidRPr="00E44B68">
              <w:rPr>
                <w:rFonts w:asciiTheme="majorHAnsi" w:hAnsiTheme="majorHAnsi" w:cs="Arial"/>
                <w:b/>
                <w:bCs/>
                <w:iCs/>
                <w:szCs w:val="28"/>
              </w:rPr>
              <w:t xml:space="preserve"> Medical Radiography and Radiological sciences</w:t>
            </w:r>
          </w:p>
          <w:p w14:paraId="0BB5881D" w14:textId="71ACB83C" w:rsidR="00EA2C19" w:rsidRDefault="00EA2C19" w:rsidP="00E566CF"/>
        </w:tc>
      </w:tr>
      <w:tr w:rsidR="00AA1202" w14:paraId="3B43AFEB" w14:textId="77777777" w:rsidTr="00572164">
        <w:trPr>
          <w:trHeight w:val="260"/>
        </w:trPr>
        <w:tc>
          <w:tcPr>
            <w:tcW w:w="1890" w:type="dxa"/>
          </w:tcPr>
          <w:p w14:paraId="1D41BA32" w14:textId="77777777" w:rsidR="00AA1202" w:rsidRDefault="00AA1202" w:rsidP="00AA1202"/>
        </w:tc>
        <w:tc>
          <w:tcPr>
            <w:tcW w:w="360" w:type="dxa"/>
          </w:tcPr>
          <w:p w14:paraId="7D90C2D0" w14:textId="77777777" w:rsidR="00AA1202" w:rsidRPr="00B10F35" w:rsidRDefault="00AA1202" w:rsidP="00EA2C19"/>
        </w:tc>
        <w:tc>
          <w:tcPr>
            <w:tcW w:w="7110" w:type="dxa"/>
            <w:gridSpan w:val="2"/>
            <w:tcBorders>
              <w:top w:val="single" w:sz="4" w:space="0" w:color="auto"/>
            </w:tcBorders>
          </w:tcPr>
          <w:p w14:paraId="358E9DAC" w14:textId="77777777" w:rsidR="00AA1202" w:rsidRPr="003B19FB" w:rsidRDefault="00AA1202" w:rsidP="00AA1202"/>
        </w:tc>
      </w:tr>
      <w:tr w:rsidR="00AA1202" w14:paraId="77E9AAAF" w14:textId="77777777" w:rsidTr="00572164">
        <w:trPr>
          <w:trHeight w:val="477"/>
        </w:trPr>
        <w:tc>
          <w:tcPr>
            <w:tcW w:w="1890" w:type="dxa"/>
          </w:tcPr>
          <w:p w14:paraId="2EC09B72" w14:textId="047F39D6" w:rsidR="00AA1202" w:rsidRPr="00CB1046" w:rsidRDefault="009E2CC3" w:rsidP="00533F0B">
            <w:pPr>
              <w:pStyle w:val="Heading1"/>
            </w:pPr>
            <w:r>
              <w:t>Cert</w:t>
            </w:r>
            <w:r w:rsidR="0035056A">
              <w:t>ifications</w:t>
            </w:r>
          </w:p>
        </w:tc>
        <w:tc>
          <w:tcPr>
            <w:tcW w:w="360" w:type="dxa"/>
          </w:tcPr>
          <w:p w14:paraId="2E182C6C" w14:textId="77777777" w:rsidR="00AA1202" w:rsidRPr="00B10F35" w:rsidRDefault="00AA1202" w:rsidP="00EA2C19"/>
        </w:tc>
        <w:tc>
          <w:tcPr>
            <w:tcW w:w="7110" w:type="dxa"/>
            <w:gridSpan w:val="2"/>
          </w:tcPr>
          <w:p w14:paraId="1EDBF8EF" w14:textId="77777777" w:rsidR="00533F0B" w:rsidRPr="003B7BCE" w:rsidRDefault="00533F0B" w:rsidP="00533F0B"/>
        </w:tc>
      </w:tr>
      <w:tr w:rsidR="00AA1202" w14:paraId="1F63F9C6" w14:textId="77777777" w:rsidTr="00572164">
        <w:trPr>
          <w:trHeight w:val="423"/>
        </w:trPr>
        <w:tc>
          <w:tcPr>
            <w:tcW w:w="1890" w:type="dxa"/>
          </w:tcPr>
          <w:p w14:paraId="5A45EED0" w14:textId="77777777" w:rsidR="00AA1202" w:rsidRPr="00CB1046" w:rsidRDefault="00AA1202" w:rsidP="00AA1202"/>
        </w:tc>
        <w:tc>
          <w:tcPr>
            <w:tcW w:w="360" w:type="dxa"/>
          </w:tcPr>
          <w:p w14:paraId="47E7897D" w14:textId="77777777" w:rsidR="00AA1202" w:rsidRPr="00B10F35" w:rsidRDefault="00AA1202" w:rsidP="00EA2C19"/>
        </w:tc>
        <w:tc>
          <w:tcPr>
            <w:tcW w:w="1710" w:type="dxa"/>
          </w:tcPr>
          <w:p w14:paraId="189257C7" w14:textId="5CB6609A" w:rsidR="00AA1202" w:rsidRPr="00FE0E52" w:rsidRDefault="004B52AA" w:rsidP="00533F0B">
            <w:r>
              <w:t>2023</w:t>
            </w:r>
          </w:p>
        </w:tc>
        <w:tc>
          <w:tcPr>
            <w:tcW w:w="5400" w:type="dxa"/>
          </w:tcPr>
          <w:p w14:paraId="413E3F31" w14:textId="345F1031" w:rsidR="00AA1202" w:rsidRPr="003B19FB" w:rsidRDefault="004B52AA" w:rsidP="00AA1202">
            <w:pPr>
              <w:pStyle w:val="Heading2"/>
            </w:pPr>
            <w:r w:rsidRPr="004B52AA">
              <w:t>PGC (Post Graduate Course) in Mammography</w:t>
            </w:r>
          </w:p>
          <w:p w14:paraId="0C0B02BC" w14:textId="0DB819AF" w:rsidR="00AA1202" w:rsidRPr="003B19FB" w:rsidRDefault="00D53666" w:rsidP="00AA1202">
            <w:r w:rsidRPr="00D53666">
              <w:t>Nigerian Institute of Radiography, Abuja.</w:t>
            </w:r>
          </w:p>
          <w:p w14:paraId="1D74A829" w14:textId="77777777" w:rsidR="00AA1202" w:rsidRPr="003B7BCE" w:rsidRDefault="00AA1202" w:rsidP="00533F0B"/>
        </w:tc>
      </w:tr>
      <w:tr w:rsidR="00AA1202" w14:paraId="73B62C66" w14:textId="77777777" w:rsidTr="00572164">
        <w:trPr>
          <w:trHeight w:val="423"/>
        </w:trPr>
        <w:tc>
          <w:tcPr>
            <w:tcW w:w="1890" w:type="dxa"/>
          </w:tcPr>
          <w:p w14:paraId="5971E257" w14:textId="77777777" w:rsidR="00AA1202" w:rsidRPr="00CB1046" w:rsidRDefault="00AA1202" w:rsidP="00AA1202"/>
        </w:tc>
        <w:tc>
          <w:tcPr>
            <w:tcW w:w="360" w:type="dxa"/>
          </w:tcPr>
          <w:p w14:paraId="01051367" w14:textId="77777777" w:rsidR="00AA1202" w:rsidRPr="00B10F35" w:rsidRDefault="00AA1202" w:rsidP="00EA2C19"/>
        </w:tc>
        <w:tc>
          <w:tcPr>
            <w:tcW w:w="1710" w:type="dxa"/>
          </w:tcPr>
          <w:p w14:paraId="3AC60A32" w14:textId="73D0ECBF" w:rsidR="00AA1202" w:rsidRPr="00FE0E52" w:rsidRDefault="009061C0" w:rsidP="00EA2C19">
            <w:r>
              <w:t>2023</w:t>
            </w:r>
          </w:p>
        </w:tc>
        <w:tc>
          <w:tcPr>
            <w:tcW w:w="5400" w:type="dxa"/>
          </w:tcPr>
          <w:p w14:paraId="5A81E759" w14:textId="14467DB8" w:rsidR="00AA1202" w:rsidRPr="003B19FB" w:rsidRDefault="0035056A" w:rsidP="00AA1202">
            <w:pPr>
              <w:pStyle w:val="Heading2"/>
            </w:pPr>
            <w:r>
              <w:t>HSE</w:t>
            </w:r>
            <w:r w:rsidR="00B20F27">
              <w:t xml:space="preserve"> Certif</w:t>
            </w:r>
            <w:r w:rsidR="00762B83">
              <w:t xml:space="preserve">icate </w:t>
            </w:r>
            <w:r w:rsidR="00B20F27">
              <w:t>(Level 1, 2 &amp; 3)</w:t>
            </w:r>
          </w:p>
          <w:p w14:paraId="449515B4" w14:textId="7CB8ADF2" w:rsidR="00AA1202" w:rsidRPr="003B19FB" w:rsidRDefault="009061C0" w:rsidP="00AA1202">
            <w:r w:rsidRPr="009061C0">
              <w:t>Exford Global Consult Ltd.</w:t>
            </w:r>
          </w:p>
          <w:p w14:paraId="266E6219" w14:textId="77777777" w:rsidR="00AA1202" w:rsidRPr="003B7BCE" w:rsidRDefault="00AA1202" w:rsidP="00533F0B"/>
        </w:tc>
      </w:tr>
      <w:tr w:rsidR="00AA1202" w14:paraId="19ABAD5D" w14:textId="77777777" w:rsidTr="00572164">
        <w:trPr>
          <w:trHeight w:val="675"/>
        </w:trPr>
        <w:tc>
          <w:tcPr>
            <w:tcW w:w="1890" w:type="dxa"/>
          </w:tcPr>
          <w:p w14:paraId="2ED244A9" w14:textId="77777777" w:rsidR="00AA1202" w:rsidRPr="00CB1046" w:rsidRDefault="00AA1202" w:rsidP="00AA1202"/>
        </w:tc>
        <w:tc>
          <w:tcPr>
            <w:tcW w:w="360" w:type="dxa"/>
          </w:tcPr>
          <w:p w14:paraId="53A0C7C2" w14:textId="77777777" w:rsidR="00AA1202" w:rsidRPr="00B10F35" w:rsidRDefault="00AA1202" w:rsidP="00EA2C19"/>
        </w:tc>
        <w:tc>
          <w:tcPr>
            <w:tcW w:w="1710" w:type="dxa"/>
          </w:tcPr>
          <w:p w14:paraId="5A1C3870" w14:textId="4C25B560" w:rsidR="00AA1202" w:rsidRPr="00FE0E52" w:rsidRDefault="00BC1E10" w:rsidP="00EA2C19">
            <w:r>
              <w:t>2023</w:t>
            </w:r>
          </w:p>
        </w:tc>
        <w:tc>
          <w:tcPr>
            <w:tcW w:w="5400" w:type="dxa"/>
          </w:tcPr>
          <w:p w14:paraId="07AE0E29" w14:textId="082D02F2" w:rsidR="00AA1202" w:rsidRPr="003B19FB" w:rsidRDefault="00BC1E10" w:rsidP="003A116D">
            <w:pPr>
              <w:pStyle w:val="Heading2"/>
            </w:pPr>
            <w:r w:rsidRPr="00BC1E10">
              <w:t>Human Resources Management (HRM)</w:t>
            </w:r>
          </w:p>
          <w:p w14:paraId="3B61FCD5" w14:textId="3D4DAD9C" w:rsidR="00AA1202" w:rsidRDefault="009061C0" w:rsidP="00AA1202">
            <w:r w:rsidRPr="009061C0">
              <w:t>Exford Global Consult Ltd.</w:t>
            </w:r>
          </w:p>
          <w:p w14:paraId="392D4B39" w14:textId="77777777" w:rsidR="003A116D" w:rsidRPr="003B7BCE" w:rsidRDefault="003A116D" w:rsidP="00AA1202"/>
        </w:tc>
      </w:tr>
      <w:tr w:rsidR="00264CEF" w14:paraId="08A19FCF" w14:textId="77777777" w:rsidTr="00572164">
        <w:trPr>
          <w:trHeight w:val="675"/>
        </w:trPr>
        <w:tc>
          <w:tcPr>
            <w:tcW w:w="1890" w:type="dxa"/>
          </w:tcPr>
          <w:p w14:paraId="39C985F8" w14:textId="0C7A5F8A" w:rsidR="00264CEF" w:rsidRPr="00CB1046" w:rsidRDefault="00264CEF" w:rsidP="00264CEF"/>
        </w:tc>
        <w:tc>
          <w:tcPr>
            <w:tcW w:w="360" w:type="dxa"/>
          </w:tcPr>
          <w:p w14:paraId="03254DBE" w14:textId="77777777" w:rsidR="00264CEF" w:rsidRPr="00B10F35" w:rsidRDefault="00264CEF" w:rsidP="00264CEF"/>
        </w:tc>
        <w:tc>
          <w:tcPr>
            <w:tcW w:w="1710" w:type="dxa"/>
          </w:tcPr>
          <w:p w14:paraId="492432E9" w14:textId="3762E705" w:rsidR="00264CEF" w:rsidRDefault="00264CEF" w:rsidP="00264CEF">
            <w:r>
              <w:t>2023</w:t>
            </w:r>
          </w:p>
        </w:tc>
        <w:tc>
          <w:tcPr>
            <w:tcW w:w="5400" w:type="dxa"/>
          </w:tcPr>
          <w:p w14:paraId="68456F73" w14:textId="41D6B4D6" w:rsidR="00264CEF" w:rsidRPr="003B19FB" w:rsidRDefault="00264CEF" w:rsidP="00264CEF">
            <w:pPr>
              <w:pStyle w:val="Heading2"/>
            </w:pPr>
            <w:r w:rsidRPr="00BC1E10">
              <w:t>Project Management Professional (PMP)</w:t>
            </w:r>
          </w:p>
          <w:p w14:paraId="4AD182C4" w14:textId="77777777" w:rsidR="00264CEF" w:rsidRDefault="00264CEF" w:rsidP="00264CEF">
            <w:r w:rsidRPr="009061C0">
              <w:t>Exford Global Consult Ltd.</w:t>
            </w:r>
          </w:p>
          <w:p w14:paraId="0CC1FA07" w14:textId="77777777" w:rsidR="00264CEF" w:rsidRPr="00BC1E10" w:rsidRDefault="00264CEF" w:rsidP="00264CEF">
            <w:pPr>
              <w:pStyle w:val="Heading2"/>
            </w:pPr>
          </w:p>
        </w:tc>
      </w:tr>
      <w:tr w:rsidR="00264CEF" w14:paraId="2B1C0FBC" w14:textId="77777777" w:rsidTr="00572164">
        <w:trPr>
          <w:trHeight w:val="675"/>
        </w:trPr>
        <w:tc>
          <w:tcPr>
            <w:tcW w:w="1890" w:type="dxa"/>
          </w:tcPr>
          <w:p w14:paraId="465DC438" w14:textId="77777777" w:rsidR="00264CEF" w:rsidRPr="00CB1046" w:rsidRDefault="00264CEF" w:rsidP="00264CEF"/>
        </w:tc>
        <w:tc>
          <w:tcPr>
            <w:tcW w:w="360" w:type="dxa"/>
          </w:tcPr>
          <w:p w14:paraId="163D72A3" w14:textId="77777777" w:rsidR="00264CEF" w:rsidRPr="00B10F35" w:rsidRDefault="00264CEF" w:rsidP="00264CEF"/>
        </w:tc>
        <w:tc>
          <w:tcPr>
            <w:tcW w:w="1710" w:type="dxa"/>
          </w:tcPr>
          <w:p w14:paraId="4E6385F8" w14:textId="5ED04821" w:rsidR="00264CEF" w:rsidRDefault="00264CEF" w:rsidP="00264CEF">
            <w:r>
              <w:t>2023</w:t>
            </w:r>
          </w:p>
        </w:tc>
        <w:tc>
          <w:tcPr>
            <w:tcW w:w="5400" w:type="dxa"/>
          </w:tcPr>
          <w:p w14:paraId="3EA7238C" w14:textId="77777777" w:rsidR="00DB6855" w:rsidRDefault="00DB6855" w:rsidP="00264CEF">
            <w:pPr>
              <w:rPr>
                <w:rFonts w:asciiTheme="majorHAnsi" w:hAnsiTheme="majorHAnsi" w:cs="Arial"/>
                <w:b/>
                <w:bCs/>
                <w:iCs/>
                <w:szCs w:val="28"/>
              </w:rPr>
            </w:pPr>
            <w:r w:rsidRPr="00DB6855">
              <w:rPr>
                <w:rFonts w:asciiTheme="majorHAnsi" w:hAnsiTheme="majorHAnsi" w:cs="Arial"/>
                <w:b/>
                <w:bCs/>
                <w:iCs/>
                <w:szCs w:val="28"/>
              </w:rPr>
              <w:t>Customer service and relationship Management (CSRM)</w:t>
            </w:r>
          </w:p>
          <w:p w14:paraId="0821A7E4" w14:textId="23819E6B" w:rsidR="00264CEF" w:rsidRDefault="00264CEF" w:rsidP="00264CEF">
            <w:r w:rsidRPr="009061C0">
              <w:t>Exford Global Consult Ltd.</w:t>
            </w:r>
          </w:p>
          <w:p w14:paraId="5B17621E" w14:textId="77777777" w:rsidR="00264CEF" w:rsidRPr="00BC1E10" w:rsidRDefault="00264CEF" w:rsidP="00264CEF">
            <w:pPr>
              <w:pStyle w:val="Heading2"/>
            </w:pPr>
          </w:p>
        </w:tc>
      </w:tr>
      <w:tr w:rsidR="00264CEF" w14:paraId="59EA85DC" w14:textId="77777777" w:rsidTr="00572164">
        <w:trPr>
          <w:trHeight w:val="675"/>
        </w:trPr>
        <w:tc>
          <w:tcPr>
            <w:tcW w:w="1890" w:type="dxa"/>
          </w:tcPr>
          <w:p w14:paraId="4206A51F" w14:textId="5B324B9C" w:rsidR="00264CEF" w:rsidRPr="00CB1046" w:rsidRDefault="00264CEF" w:rsidP="00264CEF"/>
        </w:tc>
        <w:tc>
          <w:tcPr>
            <w:tcW w:w="360" w:type="dxa"/>
          </w:tcPr>
          <w:p w14:paraId="13F9799F" w14:textId="77777777" w:rsidR="00264CEF" w:rsidRPr="00B10F35" w:rsidRDefault="00264CEF" w:rsidP="00264CEF"/>
        </w:tc>
        <w:tc>
          <w:tcPr>
            <w:tcW w:w="1710" w:type="dxa"/>
          </w:tcPr>
          <w:p w14:paraId="64BB76B1" w14:textId="7B68A2FB" w:rsidR="00264CEF" w:rsidRDefault="00264CEF" w:rsidP="00264CEF">
            <w:r>
              <w:t>2023</w:t>
            </w:r>
          </w:p>
        </w:tc>
        <w:tc>
          <w:tcPr>
            <w:tcW w:w="5400" w:type="dxa"/>
          </w:tcPr>
          <w:p w14:paraId="6F51BE66" w14:textId="267FAD24" w:rsidR="005E5E54" w:rsidRDefault="005E5E54" w:rsidP="00264CEF">
            <w:pPr>
              <w:rPr>
                <w:rFonts w:asciiTheme="majorHAnsi" w:hAnsiTheme="majorHAnsi" w:cs="Arial"/>
                <w:b/>
                <w:bCs/>
                <w:iCs/>
                <w:szCs w:val="28"/>
              </w:rPr>
            </w:pPr>
            <w:r w:rsidRPr="005E5E54">
              <w:rPr>
                <w:rFonts w:asciiTheme="majorHAnsi" w:hAnsiTheme="majorHAnsi" w:cs="Arial"/>
                <w:b/>
                <w:bCs/>
                <w:iCs/>
                <w:szCs w:val="28"/>
              </w:rPr>
              <w:t xml:space="preserve">Certificate of </w:t>
            </w:r>
            <w:r>
              <w:rPr>
                <w:rFonts w:asciiTheme="majorHAnsi" w:hAnsiTheme="majorHAnsi" w:cs="Arial"/>
                <w:b/>
                <w:bCs/>
                <w:iCs/>
                <w:szCs w:val="28"/>
              </w:rPr>
              <w:t>T</w:t>
            </w:r>
            <w:r w:rsidRPr="005E5E54">
              <w:rPr>
                <w:rFonts w:asciiTheme="majorHAnsi" w:hAnsiTheme="majorHAnsi" w:cs="Arial"/>
                <w:b/>
                <w:bCs/>
                <w:iCs/>
                <w:szCs w:val="28"/>
              </w:rPr>
              <w:t>raining – Empowering the Next Generation (Cultivating Innovative Thinking and Exploring New Frontiers in Business)</w:t>
            </w:r>
          </w:p>
          <w:p w14:paraId="01714F72" w14:textId="7AE49FB8" w:rsidR="00264CEF" w:rsidRDefault="00F77A7A" w:rsidP="00264CEF">
            <w:r w:rsidRPr="00F77A7A">
              <w:t xml:space="preserve">National </w:t>
            </w:r>
            <w:proofErr w:type="spellStart"/>
            <w:r w:rsidRPr="00F77A7A">
              <w:t>Defence</w:t>
            </w:r>
            <w:proofErr w:type="spellEnd"/>
            <w:r w:rsidRPr="00F77A7A">
              <w:t xml:space="preserve"> College, Abuja</w:t>
            </w:r>
            <w:r w:rsidR="00264CEF" w:rsidRPr="009061C0">
              <w:t>.</w:t>
            </w:r>
          </w:p>
          <w:p w14:paraId="06C54B68" w14:textId="77777777" w:rsidR="00264CEF" w:rsidRPr="00BC1E10" w:rsidRDefault="00264CEF" w:rsidP="00264CEF">
            <w:pPr>
              <w:pStyle w:val="Heading2"/>
            </w:pPr>
          </w:p>
        </w:tc>
      </w:tr>
      <w:tr w:rsidR="006B62C6" w14:paraId="713E6917" w14:textId="77777777" w:rsidTr="00572164">
        <w:trPr>
          <w:trHeight w:val="675"/>
        </w:trPr>
        <w:tc>
          <w:tcPr>
            <w:tcW w:w="1890" w:type="dxa"/>
          </w:tcPr>
          <w:p w14:paraId="6494A5BD" w14:textId="5B22AEF5" w:rsidR="006B62C6" w:rsidRPr="00CB1046" w:rsidRDefault="006B62C6" w:rsidP="006B62C6"/>
        </w:tc>
        <w:tc>
          <w:tcPr>
            <w:tcW w:w="360" w:type="dxa"/>
          </w:tcPr>
          <w:p w14:paraId="35A732EE" w14:textId="77777777" w:rsidR="006B62C6" w:rsidRPr="00B10F35" w:rsidRDefault="006B62C6" w:rsidP="006B62C6"/>
        </w:tc>
        <w:tc>
          <w:tcPr>
            <w:tcW w:w="1710" w:type="dxa"/>
          </w:tcPr>
          <w:p w14:paraId="6A59A42F" w14:textId="286EDC55" w:rsidR="006B62C6" w:rsidRDefault="006B62C6" w:rsidP="006B62C6">
            <w:r>
              <w:t>2023</w:t>
            </w:r>
          </w:p>
        </w:tc>
        <w:tc>
          <w:tcPr>
            <w:tcW w:w="5400" w:type="dxa"/>
          </w:tcPr>
          <w:p w14:paraId="1B12FF21" w14:textId="42D26264" w:rsidR="00C54856" w:rsidRDefault="00C54856" w:rsidP="006B62C6">
            <w:pPr>
              <w:rPr>
                <w:rFonts w:asciiTheme="majorHAnsi" w:hAnsiTheme="majorHAnsi" w:cs="Arial"/>
                <w:b/>
                <w:bCs/>
                <w:iCs/>
                <w:szCs w:val="28"/>
              </w:rPr>
            </w:pPr>
            <w:r w:rsidRPr="00C54856">
              <w:rPr>
                <w:rFonts w:asciiTheme="majorHAnsi" w:hAnsiTheme="majorHAnsi" w:cs="Arial"/>
                <w:b/>
                <w:bCs/>
                <w:iCs/>
                <w:szCs w:val="28"/>
              </w:rPr>
              <w:t>Digital Imaging: Issues in Quality and Radiation Safety</w:t>
            </w:r>
          </w:p>
          <w:p w14:paraId="7914E0FD" w14:textId="77777777" w:rsidR="006B62C6" w:rsidRDefault="0005354B" w:rsidP="006B62C6">
            <w:r w:rsidRPr="0005354B">
              <w:t>International Society of Radiographers and Radiological Technologists (ISRRT).</w:t>
            </w:r>
          </w:p>
          <w:p w14:paraId="0BFC831B" w14:textId="3C9B7CE9" w:rsidR="0005354B" w:rsidRPr="005E5E54" w:rsidRDefault="0005354B" w:rsidP="006B62C6">
            <w:pPr>
              <w:rPr>
                <w:rFonts w:asciiTheme="majorHAnsi" w:hAnsiTheme="majorHAnsi" w:cs="Arial"/>
                <w:b/>
                <w:bCs/>
                <w:iCs/>
                <w:szCs w:val="28"/>
              </w:rPr>
            </w:pPr>
          </w:p>
        </w:tc>
      </w:tr>
      <w:tr w:rsidR="0032518B" w14:paraId="51F30807" w14:textId="77777777" w:rsidTr="00572164">
        <w:trPr>
          <w:trHeight w:val="675"/>
        </w:trPr>
        <w:tc>
          <w:tcPr>
            <w:tcW w:w="1890" w:type="dxa"/>
          </w:tcPr>
          <w:p w14:paraId="544B22D9" w14:textId="6AC18AE3" w:rsidR="0032518B" w:rsidRPr="00CB1046" w:rsidRDefault="0032518B" w:rsidP="0032518B"/>
        </w:tc>
        <w:tc>
          <w:tcPr>
            <w:tcW w:w="360" w:type="dxa"/>
          </w:tcPr>
          <w:p w14:paraId="6184CACD" w14:textId="77777777" w:rsidR="0032518B" w:rsidRPr="00B10F35" w:rsidRDefault="0032518B" w:rsidP="0032518B"/>
        </w:tc>
        <w:tc>
          <w:tcPr>
            <w:tcW w:w="1710" w:type="dxa"/>
            <w:tcBorders>
              <w:bottom w:val="single" w:sz="4" w:space="0" w:color="auto"/>
            </w:tcBorders>
          </w:tcPr>
          <w:p w14:paraId="3E6510DC" w14:textId="28E7C100" w:rsidR="0032518B" w:rsidRDefault="0032518B" w:rsidP="0032518B">
            <w:r>
              <w:t>202</w:t>
            </w:r>
            <w:r w:rsidR="0074490A">
              <w:t>2</w:t>
            </w:r>
          </w:p>
        </w:tc>
        <w:tc>
          <w:tcPr>
            <w:tcW w:w="5400" w:type="dxa"/>
            <w:tcBorders>
              <w:bottom w:val="single" w:sz="4" w:space="0" w:color="auto"/>
            </w:tcBorders>
          </w:tcPr>
          <w:p w14:paraId="5CF18F82" w14:textId="17508E82" w:rsidR="0032518B" w:rsidRDefault="00E426B7" w:rsidP="0032518B">
            <w:r w:rsidRPr="00E426B7">
              <w:rPr>
                <w:rFonts w:asciiTheme="majorHAnsi" w:hAnsiTheme="majorHAnsi" w:cs="Arial"/>
                <w:b/>
                <w:bCs/>
                <w:iCs/>
                <w:szCs w:val="28"/>
              </w:rPr>
              <w:t xml:space="preserve">PGC (Post Graduate Course) in Computed Tomography </w:t>
            </w:r>
            <w:r w:rsidR="00A6465C" w:rsidRPr="00A6465C">
              <w:t>Nigerian Institute of Radiography, Abuja.</w:t>
            </w:r>
          </w:p>
          <w:p w14:paraId="3A1B660A" w14:textId="77777777" w:rsidR="0032518B" w:rsidRDefault="0032518B" w:rsidP="0032518B"/>
          <w:p w14:paraId="4826521E" w14:textId="77777777" w:rsidR="0032518B" w:rsidRDefault="0032518B" w:rsidP="0032518B"/>
          <w:p w14:paraId="4644A176" w14:textId="77777777" w:rsidR="0032518B" w:rsidRPr="00DB6855" w:rsidRDefault="0032518B" w:rsidP="0032518B">
            <w:pPr>
              <w:rPr>
                <w:rFonts w:asciiTheme="majorHAnsi" w:hAnsiTheme="majorHAnsi" w:cs="Arial"/>
                <w:b/>
                <w:bCs/>
                <w:iCs/>
                <w:szCs w:val="28"/>
              </w:rPr>
            </w:pPr>
          </w:p>
        </w:tc>
      </w:tr>
      <w:tr w:rsidR="00E90499" w14:paraId="079DBA77" w14:textId="77777777" w:rsidTr="00572164">
        <w:trPr>
          <w:trHeight w:val="260"/>
        </w:trPr>
        <w:tc>
          <w:tcPr>
            <w:tcW w:w="1890" w:type="dxa"/>
          </w:tcPr>
          <w:p w14:paraId="77E119FD" w14:textId="77777777" w:rsidR="00E90499" w:rsidRDefault="00E90499" w:rsidP="000160CF"/>
        </w:tc>
        <w:tc>
          <w:tcPr>
            <w:tcW w:w="360" w:type="dxa"/>
          </w:tcPr>
          <w:p w14:paraId="11AEF9B9" w14:textId="77777777" w:rsidR="00E90499" w:rsidRDefault="00E90499" w:rsidP="000160CF"/>
        </w:tc>
        <w:tc>
          <w:tcPr>
            <w:tcW w:w="1710" w:type="dxa"/>
            <w:tcBorders>
              <w:top w:val="single" w:sz="4" w:space="0" w:color="auto"/>
            </w:tcBorders>
          </w:tcPr>
          <w:p w14:paraId="00AED699" w14:textId="77777777" w:rsidR="00E90499" w:rsidRDefault="00E90499" w:rsidP="000160CF"/>
        </w:tc>
        <w:tc>
          <w:tcPr>
            <w:tcW w:w="5400" w:type="dxa"/>
            <w:tcBorders>
              <w:top w:val="single" w:sz="4" w:space="0" w:color="auto"/>
            </w:tcBorders>
          </w:tcPr>
          <w:p w14:paraId="4E6B5B63" w14:textId="77777777" w:rsidR="00E90499" w:rsidRDefault="00E90499" w:rsidP="000160CF"/>
        </w:tc>
      </w:tr>
      <w:tr w:rsidR="00E90499" w14:paraId="3A9F1DA1" w14:textId="77777777" w:rsidTr="00572164">
        <w:trPr>
          <w:trHeight w:val="2340"/>
        </w:trPr>
        <w:tc>
          <w:tcPr>
            <w:tcW w:w="1890" w:type="dxa"/>
          </w:tcPr>
          <w:p w14:paraId="40B27E17" w14:textId="7ECEC48C" w:rsidR="00E90499" w:rsidRPr="00D301AD" w:rsidRDefault="00D301AD" w:rsidP="00D301AD">
            <w:pPr>
              <w:pStyle w:val="Heading1"/>
              <w:rPr>
                <w:b w:val="0"/>
                <w:bCs w:val="0"/>
              </w:rPr>
            </w:pPr>
            <w:r w:rsidRPr="00D301AD">
              <w:t>Work Experience</w:t>
            </w:r>
          </w:p>
        </w:tc>
        <w:tc>
          <w:tcPr>
            <w:tcW w:w="360" w:type="dxa"/>
          </w:tcPr>
          <w:p w14:paraId="1A9C1066" w14:textId="77777777" w:rsidR="00E90499" w:rsidRPr="00A77208" w:rsidRDefault="00E90499" w:rsidP="000160CF"/>
        </w:tc>
        <w:tc>
          <w:tcPr>
            <w:tcW w:w="1710" w:type="dxa"/>
          </w:tcPr>
          <w:p w14:paraId="702DDCF0" w14:textId="73F09974" w:rsidR="00E90499" w:rsidRPr="00A77208" w:rsidRDefault="00BF1A15" w:rsidP="002C44FA">
            <w:r>
              <w:t>02/2023 - Till Date</w:t>
            </w:r>
          </w:p>
        </w:tc>
        <w:tc>
          <w:tcPr>
            <w:tcW w:w="5400" w:type="dxa"/>
          </w:tcPr>
          <w:p w14:paraId="1020D0E6" w14:textId="2D6E4D29" w:rsidR="002C1E86" w:rsidRDefault="00DD0446" w:rsidP="00230261">
            <w:r w:rsidRPr="00DD0446">
              <w:rPr>
                <w:rStyle w:val="Bold"/>
              </w:rPr>
              <w:t xml:space="preserve">National </w:t>
            </w:r>
            <w:proofErr w:type="spellStart"/>
            <w:r w:rsidRPr="00DD0446">
              <w:rPr>
                <w:rStyle w:val="Bold"/>
              </w:rPr>
              <w:t>Defence</w:t>
            </w:r>
            <w:proofErr w:type="spellEnd"/>
            <w:r w:rsidRPr="00DD0446">
              <w:rPr>
                <w:rStyle w:val="Bold"/>
              </w:rPr>
              <w:t xml:space="preserve"> College,</w:t>
            </w:r>
            <w:r w:rsidR="007E5E41">
              <w:rPr>
                <w:rStyle w:val="Bold"/>
              </w:rPr>
              <w:t xml:space="preserve"> </w:t>
            </w:r>
            <w:r w:rsidRPr="00DD0446">
              <w:rPr>
                <w:rStyle w:val="Bold"/>
              </w:rPr>
              <w:t>Abuja</w:t>
            </w:r>
            <w:r w:rsidR="007E5E41">
              <w:rPr>
                <w:rStyle w:val="Bold"/>
              </w:rPr>
              <w:t xml:space="preserve"> (</w:t>
            </w:r>
            <w:hyperlink r:id="rId10" w:history="1">
              <w:r w:rsidR="002C1E86" w:rsidRPr="00A36227">
                <w:rPr>
                  <w:rStyle w:val="Hyperlink"/>
                </w:rPr>
                <w:t>www.ndc.gov.ng</w:t>
              </w:r>
            </w:hyperlink>
            <w:r w:rsidR="007E5E41">
              <w:rPr>
                <w:rStyle w:val="Bold"/>
              </w:rPr>
              <w:t>)</w:t>
            </w:r>
            <w:r w:rsidR="00836B25">
              <w:rPr>
                <w:rStyle w:val="Bold"/>
              </w:rPr>
              <w:t>,</w:t>
            </w:r>
            <w:r w:rsidR="00230261">
              <w:t xml:space="preserve"> </w:t>
            </w:r>
          </w:p>
          <w:p w14:paraId="2A81D2C2" w14:textId="4B120318" w:rsidR="00E90499" w:rsidRPr="00E90499" w:rsidRDefault="002C1E86" w:rsidP="00230261">
            <w:r w:rsidRPr="002C1E86">
              <w:t xml:space="preserve">G01 Zakaria </w:t>
            </w:r>
            <w:proofErr w:type="spellStart"/>
            <w:r w:rsidRPr="002C1E86">
              <w:t>Maimalari</w:t>
            </w:r>
            <w:proofErr w:type="spellEnd"/>
            <w:r w:rsidRPr="002C1E86">
              <w:t xml:space="preserve"> Street, Central Business District, </w:t>
            </w:r>
            <w:r w:rsidR="00F07482" w:rsidRPr="002C1E86">
              <w:t>Herbert Macaulay</w:t>
            </w:r>
            <w:r w:rsidRPr="002C1E86">
              <w:t xml:space="preserve"> Way North, 900103, Abuja, Nigeria</w:t>
            </w:r>
            <w:r w:rsidR="00836B25">
              <w:t>.</w:t>
            </w:r>
            <w:r w:rsidRPr="002C1E86">
              <w:t xml:space="preserve">                 </w:t>
            </w:r>
          </w:p>
          <w:p w14:paraId="517F21C9" w14:textId="4A191F04" w:rsidR="00E90499" w:rsidRPr="00E90499" w:rsidRDefault="007C1240" w:rsidP="00230261">
            <w:r w:rsidRPr="007C1240">
              <w:rPr>
                <w:rStyle w:val="Bold"/>
              </w:rPr>
              <w:t>Diagnostic Radiographer</w:t>
            </w:r>
            <w:r w:rsidR="00A0499D">
              <w:rPr>
                <w:rStyle w:val="Bold"/>
              </w:rPr>
              <w:t xml:space="preserve"> </w:t>
            </w:r>
          </w:p>
          <w:p w14:paraId="7790BE06" w14:textId="325F0154" w:rsidR="00C70786" w:rsidRDefault="00F475D9" w:rsidP="00C70786">
            <w:pPr>
              <w:pStyle w:val="Heading3"/>
            </w:pPr>
            <w:r>
              <w:t xml:space="preserve">Prepare </w:t>
            </w:r>
            <w:r w:rsidR="007A16F9">
              <w:t>service users</w:t>
            </w:r>
            <w:r>
              <w:t xml:space="preserve"> psychologically</w:t>
            </w:r>
            <w:r w:rsidR="00D30C39">
              <w:t xml:space="preserve"> for examination by explaining the procedures</w:t>
            </w:r>
            <w:r w:rsidR="000D45F7">
              <w:t xml:space="preserve"> and giving clear instructions</w:t>
            </w:r>
            <w:r w:rsidR="0088076E">
              <w:t xml:space="preserve"> on what to expect </w:t>
            </w:r>
            <w:r w:rsidR="00355AA7">
              <w:t>during the examination</w:t>
            </w:r>
            <w:r w:rsidR="00DB0DAE">
              <w:t>.</w:t>
            </w:r>
          </w:p>
          <w:p w14:paraId="197C2733" w14:textId="77777777" w:rsidR="00851C0B" w:rsidRDefault="00851C0B" w:rsidP="00851C0B">
            <w:pPr>
              <w:pStyle w:val="Heading3"/>
            </w:pPr>
            <w:r>
              <w:t>P</w:t>
            </w:r>
            <w:r w:rsidRPr="00C70786">
              <w:t>erform general x-ray examinations on service users across all gender and ages</w:t>
            </w:r>
            <w:r>
              <w:t>,</w:t>
            </w:r>
            <w:r w:rsidRPr="00C70786">
              <w:t xml:space="preserve"> subject to clinical histories and indications while keeping radiation safety measures in mind.</w:t>
            </w:r>
          </w:p>
          <w:p w14:paraId="1C524872" w14:textId="74D750DA" w:rsidR="00A370B5" w:rsidRPr="00A370B5" w:rsidRDefault="00A66113" w:rsidP="00A370B5">
            <w:pPr>
              <w:pStyle w:val="Heading3"/>
            </w:pPr>
            <w:r>
              <w:t>Carr</w:t>
            </w:r>
            <w:r w:rsidR="00B6294F">
              <w:t>y</w:t>
            </w:r>
            <w:r>
              <w:t xml:space="preserve"> out </w:t>
            </w:r>
            <w:r w:rsidR="00D8124F">
              <w:t>routine</w:t>
            </w:r>
            <w:r w:rsidR="00A370B5" w:rsidRPr="00A370B5">
              <w:t xml:space="preserve"> check</w:t>
            </w:r>
            <w:r w:rsidR="00D8623B">
              <w:t>s</w:t>
            </w:r>
            <w:r w:rsidR="00A370B5" w:rsidRPr="00A370B5">
              <w:t xml:space="preserve"> and cleaning of equipment.</w:t>
            </w:r>
          </w:p>
          <w:p w14:paraId="1584D379" w14:textId="7CEA50CF" w:rsidR="000E0526" w:rsidRPr="000E0526" w:rsidRDefault="000E0526" w:rsidP="000E0526">
            <w:pPr>
              <w:pStyle w:val="Heading3"/>
            </w:pPr>
            <w:r>
              <w:t>P</w:t>
            </w:r>
            <w:r w:rsidRPr="000E0526">
              <w:t xml:space="preserve">erform ECG for </w:t>
            </w:r>
            <w:r w:rsidR="007A16F9">
              <w:t>service users</w:t>
            </w:r>
            <w:r w:rsidRPr="000E0526">
              <w:t xml:space="preserve"> according to requests by clinicians.</w:t>
            </w:r>
          </w:p>
          <w:p w14:paraId="246AFD3C" w14:textId="55C925D9" w:rsidR="00347259" w:rsidRPr="00347259" w:rsidRDefault="00347259" w:rsidP="00347259">
            <w:pPr>
              <w:pStyle w:val="Heading3"/>
            </w:pPr>
            <w:r>
              <w:t>Timely attendance to</w:t>
            </w:r>
            <w:r w:rsidR="00B37D73">
              <w:t xml:space="preserve"> service users</w:t>
            </w:r>
            <w:r w:rsidR="000A14A0">
              <w:t>.</w:t>
            </w:r>
          </w:p>
          <w:p w14:paraId="7D44EB98" w14:textId="0EC4BE9F" w:rsidR="00376C45" w:rsidRPr="00376C45" w:rsidRDefault="00553E18" w:rsidP="00376C45">
            <w:pPr>
              <w:pStyle w:val="Heading3"/>
            </w:pPr>
            <w:r>
              <w:t xml:space="preserve">Ensure </w:t>
            </w:r>
            <w:r w:rsidR="00D173A5">
              <w:t>proper patient positioning</w:t>
            </w:r>
            <w:r w:rsidR="00376C45" w:rsidRPr="00376C45">
              <w:t>.</w:t>
            </w:r>
          </w:p>
          <w:p w14:paraId="4A83BAB9" w14:textId="71C5202D" w:rsidR="00D713C9" w:rsidRPr="00D713C9" w:rsidRDefault="00C26C80" w:rsidP="00D713C9">
            <w:pPr>
              <w:pStyle w:val="Heading3"/>
            </w:pPr>
            <w:r>
              <w:t>Taking</w:t>
            </w:r>
            <w:r w:rsidR="00A32BE4" w:rsidRPr="00A32BE4">
              <w:t xml:space="preserve"> call duties to attend to service users in cases of emergency as well as ward cases.</w:t>
            </w:r>
          </w:p>
        </w:tc>
      </w:tr>
      <w:tr w:rsidR="00E90499" w14:paraId="627DDDB4" w14:textId="77777777" w:rsidTr="00572164">
        <w:trPr>
          <w:cantSplit/>
        </w:trPr>
        <w:tc>
          <w:tcPr>
            <w:tcW w:w="1890" w:type="dxa"/>
          </w:tcPr>
          <w:p w14:paraId="2BBE5C5A" w14:textId="77777777" w:rsidR="00E90499" w:rsidRPr="00A77208" w:rsidRDefault="00E90499" w:rsidP="000160CF"/>
        </w:tc>
        <w:tc>
          <w:tcPr>
            <w:tcW w:w="360" w:type="dxa"/>
          </w:tcPr>
          <w:p w14:paraId="40E9A670" w14:textId="77777777" w:rsidR="00E90499" w:rsidRPr="00A77208" w:rsidRDefault="00E90499" w:rsidP="000160CF"/>
        </w:tc>
        <w:tc>
          <w:tcPr>
            <w:tcW w:w="1710" w:type="dxa"/>
          </w:tcPr>
          <w:p w14:paraId="5EA2E3F0" w14:textId="2D299F15" w:rsidR="00E90499" w:rsidRPr="00A77208" w:rsidRDefault="003845F7" w:rsidP="00E90499">
            <w:r>
              <w:t>06/</w:t>
            </w:r>
            <w:r w:rsidR="00FE008D">
              <w:t>2023</w:t>
            </w:r>
            <w:r>
              <w:t xml:space="preserve"> </w:t>
            </w:r>
            <w:r w:rsidR="00AA4744">
              <w:t>–</w:t>
            </w:r>
            <w:r>
              <w:t xml:space="preserve"> </w:t>
            </w:r>
            <w:r w:rsidR="00AA4744">
              <w:t>08/2023</w:t>
            </w:r>
          </w:p>
        </w:tc>
        <w:tc>
          <w:tcPr>
            <w:tcW w:w="5400" w:type="dxa"/>
          </w:tcPr>
          <w:p w14:paraId="2A0F5271" w14:textId="38458937" w:rsidR="00230261" w:rsidRPr="00E90499" w:rsidRDefault="00437F7B" w:rsidP="00230261">
            <w:r w:rsidRPr="00437F7B">
              <w:rPr>
                <w:rStyle w:val="Bold"/>
              </w:rPr>
              <w:t>Cedarcrest Hospitals</w:t>
            </w:r>
            <w:r>
              <w:rPr>
                <w:rStyle w:val="Bold"/>
              </w:rPr>
              <w:t>,</w:t>
            </w:r>
            <w:r w:rsidRPr="00437F7B">
              <w:rPr>
                <w:rStyle w:val="Bold"/>
              </w:rPr>
              <w:t xml:space="preserve"> Abuja</w:t>
            </w:r>
            <w:r w:rsidR="00FD5A77">
              <w:rPr>
                <w:rStyle w:val="Bold"/>
              </w:rPr>
              <w:t xml:space="preserve"> (</w:t>
            </w:r>
            <w:hyperlink r:id="rId11" w:history="1">
              <w:r w:rsidR="008B624E" w:rsidRPr="00A36227">
                <w:rPr>
                  <w:rStyle w:val="Hyperlink"/>
                </w:rPr>
                <w:t>www.cedarcresthospitals.com</w:t>
              </w:r>
            </w:hyperlink>
            <w:r w:rsidR="00F07482">
              <w:rPr>
                <w:rStyle w:val="Bold"/>
              </w:rPr>
              <w:t xml:space="preserve">), </w:t>
            </w:r>
            <w:r w:rsidR="00F07482">
              <w:t>No.</w:t>
            </w:r>
            <w:r w:rsidR="00CA0285" w:rsidRPr="00CA0285">
              <w:t xml:space="preserve"> 2 Sam Mbakwe Street, </w:t>
            </w:r>
            <w:proofErr w:type="spellStart"/>
            <w:r w:rsidR="00CA0285" w:rsidRPr="00CA0285">
              <w:t>Gudu</w:t>
            </w:r>
            <w:proofErr w:type="spellEnd"/>
            <w:r w:rsidR="00CA0285" w:rsidRPr="00CA0285">
              <w:t xml:space="preserve"> district, Apo, Abuja, Nigeria</w:t>
            </w:r>
            <w:r w:rsidR="00CA0285">
              <w:t>.</w:t>
            </w:r>
          </w:p>
          <w:p w14:paraId="28DA943E" w14:textId="23BAA358" w:rsidR="00230261" w:rsidRPr="00E90499" w:rsidRDefault="000B6E4B" w:rsidP="00230261">
            <w:r w:rsidRPr="000B6E4B">
              <w:rPr>
                <w:rStyle w:val="Bold"/>
              </w:rPr>
              <w:t>Diagnostic Radiographer (locum)</w:t>
            </w:r>
            <w:sdt>
              <w:sdtPr>
                <w:id w:val="1750000649"/>
                <w:placeholder>
                  <w:docPart w:val="477EC9E1815042EEB0FF5D781DF5B4FB"/>
                </w:placeholder>
                <w15:appearance w15:val="hidden"/>
              </w:sdtPr>
              <w:sdtContent>
                <w:r w:rsidR="00A0499D">
                  <w:t xml:space="preserve"> </w:t>
                </w:r>
              </w:sdtContent>
            </w:sdt>
          </w:p>
          <w:p w14:paraId="252DE3DA" w14:textId="56631F6C" w:rsidR="007E492E" w:rsidRPr="007E492E" w:rsidRDefault="007E492E" w:rsidP="007E492E">
            <w:pPr>
              <w:pStyle w:val="Heading3"/>
            </w:pPr>
            <w:r>
              <w:t>C</w:t>
            </w:r>
            <w:r w:rsidRPr="007E492E">
              <w:t>arr</w:t>
            </w:r>
            <w:r>
              <w:t>ied</w:t>
            </w:r>
            <w:r w:rsidRPr="007E492E">
              <w:t xml:space="preserve"> out various x-ray procedures across all </w:t>
            </w:r>
            <w:r w:rsidR="00FB3A7F" w:rsidRPr="007E492E">
              <w:t>genders</w:t>
            </w:r>
            <w:r w:rsidRPr="007E492E">
              <w:t xml:space="preserve"> and ages. </w:t>
            </w:r>
          </w:p>
          <w:p w14:paraId="7904A9F1" w14:textId="0C8DC5D7" w:rsidR="00F554F1" w:rsidRPr="00F554F1" w:rsidRDefault="00F554F1" w:rsidP="00F554F1">
            <w:pPr>
              <w:pStyle w:val="Heading3"/>
            </w:pPr>
            <w:r>
              <w:t>P</w:t>
            </w:r>
            <w:r w:rsidRPr="00F554F1">
              <w:t>erform</w:t>
            </w:r>
            <w:r>
              <w:t>ed</w:t>
            </w:r>
            <w:r w:rsidRPr="00F554F1">
              <w:t xml:space="preserve"> mammographic examinations,</w:t>
            </w:r>
            <w:r w:rsidR="0048381C">
              <w:t xml:space="preserve"> </w:t>
            </w:r>
            <w:r w:rsidRPr="00F554F1">
              <w:t xml:space="preserve">vital screening and diagnostic procedure on </w:t>
            </w:r>
            <w:r w:rsidR="003F53DE">
              <w:t>service users</w:t>
            </w:r>
            <w:r w:rsidRPr="00F554F1">
              <w:t xml:space="preserve"> who meet the appropriate criteria.</w:t>
            </w:r>
          </w:p>
          <w:p w14:paraId="14F3A7ED" w14:textId="3D810C8E" w:rsidR="00E90499" w:rsidRPr="00A77208" w:rsidRDefault="004B7B5F" w:rsidP="000160CF">
            <w:pPr>
              <w:pStyle w:val="Heading3"/>
            </w:pPr>
            <w:r>
              <w:t>P</w:t>
            </w:r>
            <w:r w:rsidRPr="004B7B5F">
              <w:t>erform</w:t>
            </w:r>
            <w:r>
              <w:t>ed</w:t>
            </w:r>
            <w:r w:rsidRPr="004B7B5F">
              <w:t xml:space="preserve"> ECG examination on </w:t>
            </w:r>
            <w:r w:rsidR="00EF4CC0">
              <w:t>service users</w:t>
            </w:r>
            <w:r w:rsidRPr="004B7B5F">
              <w:t xml:space="preserve"> </w:t>
            </w:r>
            <w:r w:rsidR="00FE008D">
              <w:t>based on</w:t>
            </w:r>
            <w:r w:rsidRPr="004B7B5F">
              <w:t xml:space="preserve"> clinician’s request.</w:t>
            </w:r>
          </w:p>
        </w:tc>
      </w:tr>
      <w:tr w:rsidR="00E5093B" w14:paraId="700F3002" w14:textId="77777777" w:rsidTr="00572164">
        <w:trPr>
          <w:cantSplit/>
        </w:trPr>
        <w:tc>
          <w:tcPr>
            <w:tcW w:w="1890" w:type="dxa"/>
          </w:tcPr>
          <w:p w14:paraId="2156CC60" w14:textId="1F78FE4C" w:rsidR="00E5093B" w:rsidRPr="00A77208" w:rsidRDefault="00E5093B" w:rsidP="00E5093B"/>
        </w:tc>
        <w:tc>
          <w:tcPr>
            <w:tcW w:w="360" w:type="dxa"/>
          </w:tcPr>
          <w:p w14:paraId="19EB460D" w14:textId="77777777" w:rsidR="00E5093B" w:rsidRPr="00A77208" w:rsidRDefault="00E5093B" w:rsidP="00E5093B"/>
        </w:tc>
        <w:tc>
          <w:tcPr>
            <w:tcW w:w="1710" w:type="dxa"/>
          </w:tcPr>
          <w:p w14:paraId="71EB1A61" w14:textId="15101856" w:rsidR="00E5093B" w:rsidRDefault="00EB23D7" w:rsidP="00E5093B">
            <w:r w:rsidRPr="00EB23D7">
              <w:t xml:space="preserve">01/2022 </w:t>
            </w:r>
            <w:r w:rsidR="00E24DB5">
              <w:t xml:space="preserve">- </w:t>
            </w:r>
            <w:r w:rsidR="000A4D0F">
              <w:t>01</w:t>
            </w:r>
            <w:r w:rsidRPr="00EB23D7">
              <w:t>/202</w:t>
            </w:r>
            <w:r w:rsidR="000A4D0F">
              <w:t>3</w:t>
            </w:r>
          </w:p>
        </w:tc>
        <w:tc>
          <w:tcPr>
            <w:tcW w:w="5400" w:type="dxa"/>
          </w:tcPr>
          <w:p w14:paraId="326A4279" w14:textId="00623E79" w:rsidR="008B624E" w:rsidRDefault="00522D16" w:rsidP="00E5093B">
            <w:pPr>
              <w:rPr>
                <w:rStyle w:val="Bold"/>
              </w:rPr>
            </w:pPr>
            <w:r w:rsidRPr="00522D16">
              <w:rPr>
                <w:rStyle w:val="Bold"/>
              </w:rPr>
              <w:t>Nigerian Navy Reference Hospital,</w:t>
            </w:r>
            <w:r w:rsidR="00E24DB5">
              <w:rPr>
                <w:rStyle w:val="Bold"/>
              </w:rPr>
              <w:t xml:space="preserve"> </w:t>
            </w:r>
            <w:r w:rsidRPr="00522D16">
              <w:rPr>
                <w:rStyle w:val="Bold"/>
              </w:rPr>
              <w:t>Calabar</w:t>
            </w:r>
            <w:r w:rsidR="004D04BA">
              <w:rPr>
                <w:rStyle w:val="Bold"/>
              </w:rPr>
              <w:t xml:space="preserve"> </w:t>
            </w:r>
            <w:r w:rsidR="00E5093B">
              <w:rPr>
                <w:rStyle w:val="Bold"/>
              </w:rPr>
              <w:t>(</w:t>
            </w:r>
            <w:hyperlink r:id="rId12" w:history="1">
              <w:r w:rsidR="008B624E" w:rsidRPr="00A36227">
                <w:rPr>
                  <w:rStyle w:val="Hyperlink"/>
                </w:rPr>
                <w:t>www.info@nnrhcalabar.com.ng</w:t>
              </w:r>
            </w:hyperlink>
            <w:r w:rsidR="00E5093B">
              <w:rPr>
                <w:rStyle w:val="Bold"/>
              </w:rPr>
              <w:t>),</w:t>
            </w:r>
          </w:p>
          <w:p w14:paraId="116B8B7E" w14:textId="27428CF6" w:rsidR="000B235C" w:rsidRDefault="001F71E1" w:rsidP="00E5093B">
            <w:r w:rsidRPr="001F71E1">
              <w:t xml:space="preserve">Plot 1 Archbishop Archibong </w:t>
            </w:r>
            <w:proofErr w:type="spellStart"/>
            <w:r w:rsidRPr="001F71E1">
              <w:t>Archibong</w:t>
            </w:r>
            <w:proofErr w:type="spellEnd"/>
            <w:r w:rsidRPr="001F71E1">
              <w:t xml:space="preserve"> Avenue, Off RCC unction, </w:t>
            </w:r>
            <w:proofErr w:type="spellStart"/>
            <w:r w:rsidRPr="001F71E1">
              <w:t>Ekorinim</w:t>
            </w:r>
            <w:proofErr w:type="spellEnd"/>
            <w:r w:rsidRPr="001F71E1">
              <w:t xml:space="preserve"> Murtala Mohammed highway,</w:t>
            </w:r>
            <w:r w:rsidR="00312503">
              <w:t xml:space="preserve"> </w:t>
            </w:r>
            <w:r w:rsidR="00CA1D1F">
              <w:t>Calabar, Cr</w:t>
            </w:r>
            <w:r w:rsidR="00E67A36">
              <w:t>oss River, Nigeria.</w:t>
            </w:r>
          </w:p>
          <w:p w14:paraId="1AE1ED06" w14:textId="19E0E2FB" w:rsidR="00E5093B" w:rsidRPr="00E90499" w:rsidRDefault="00BE37DA" w:rsidP="00E5093B">
            <w:r w:rsidRPr="00BE37DA">
              <w:rPr>
                <w:rStyle w:val="Bold"/>
              </w:rPr>
              <w:t>Intern Radiographer</w:t>
            </w:r>
            <w:sdt>
              <w:sdtPr>
                <w:id w:val="-753438869"/>
                <w:placeholder>
                  <w:docPart w:val="D91781B25CDF44C8B221FBAA0B248CF0"/>
                </w:placeholder>
                <w15:appearance w15:val="hidden"/>
              </w:sdtPr>
              <w:sdtContent>
                <w:r w:rsidR="00A0499D">
                  <w:t xml:space="preserve"> </w:t>
                </w:r>
              </w:sdtContent>
            </w:sdt>
          </w:p>
          <w:p w14:paraId="416BCDB8" w14:textId="30240CE8" w:rsidR="00705CD9" w:rsidRPr="00705CD9" w:rsidRDefault="00705CD9" w:rsidP="00705CD9">
            <w:pPr>
              <w:pStyle w:val="Heading3"/>
            </w:pPr>
            <w:r w:rsidRPr="00705CD9">
              <w:t>Assess</w:t>
            </w:r>
            <w:r w:rsidR="00401540">
              <w:t>ed</w:t>
            </w:r>
            <w:r w:rsidRPr="00705CD9">
              <w:t xml:space="preserve"> and justifi</w:t>
            </w:r>
            <w:r w:rsidR="00401540">
              <w:t>ed</w:t>
            </w:r>
            <w:r w:rsidR="000C6733">
              <w:t xml:space="preserve"> </w:t>
            </w:r>
            <w:r w:rsidR="00EF4CC0">
              <w:t>service users</w:t>
            </w:r>
            <w:r w:rsidRPr="00705CD9">
              <w:t xml:space="preserve">’ examination request forms, bearing in mind risk-benefit ratio. </w:t>
            </w:r>
          </w:p>
          <w:p w14:paraId="58FD72D7" w14:textId="5A1828C5" w:rsidR="00401540" w:rsidRPr="00401540" w:rsidRDefault="00401540" w:rsidP="00401540">
            <w:pPr>
              <w:pStyle w:val="Heading3"/>
            </w:pPr>
            <w:r w:rsidRPr="00401540">
              <w:t>Book</w:t>
            </w:r>
            <w:r w:rsidR="000C6733">
              <w:t>ed</w:t>
            </w:r>
            <w:r w:rsidRPr="00401540">
              <w:t xml:space="preserve"> </w:t>
            </w:r>
            <w:r w:rsidR="0008741D">
              <w:t>service users</w:t>
            </w:r>
            <w:r w:rsidRPr="00401540">
              <w:t xml:space="preserve"> for General X-rays, </w:t>
            </w:r>
            <w:r w:rsidR="000C6733" w:rsidRPr="00401540">
              <w:t>Special</w:t>
            </w:r>
            <w:r w:rsidRPr="00401540">
              <w:t xml:space="preserve"> X-rays, Computed Tomography and Magnetic Resonance Imaging investigations. </w:t>
            </w:r>
          </w:p>
          <w:p w14:paraId="59658B68" w14:textId="766E147F" w:rsidR="008531C4" w:rsidRDefault="00FE01BF" w:rsidP="008531C4">
            <w:pPr>
              <w:pStyle w:val="Heading3"/>
            </w:pPr>
            <w:r w:rsidRPr="00FE01BF">
              <w:t>Perform</w:t>
            </w:r>
            <w:r w:rsidR="00787155">
              <w:t>ed</w:t>
            </w:r>
            <w:r w:rsidRPr="00FE01BF">
              <w:t xml:space="preserve"> CT scans, Mammography, various X-ray procedures according to request by clinicians.</w:t>
            </w:r>
          </w:p>
          <w:p w14:paraId="66D0D549" w14:textId="03977CE1" w:rsidR="00787155" w:rsidRDefault="00787155" w:rsidP="00787155">
            <w:pPr>
              <w:pStyle w:val="Heading3"/>
            </w:pPr>
            <w:r w:rsidRPr="00787155">
              <w:t>Perform</w:t>
            </w:r>
            <w:r>
              <w:t>ed</w:t>
            </w:r>
            <w:r w:rsidRPr="00787155">
              <w:t xml:space="preserve"> special procedures such as HSG and IVU using Fluoroscopy, ward radiography and theatre radiography. </w:t>
            </w:r>
          </w:p>
          <w:p w14:paraId="6DCFF535" w14:textId="7F91A208" w:rsidR="00FE01BF" w:rsidRPr="00E93DAF" w:rsidRDefault="00AE6494" w:rsidP="00E5093B">
            <w:pPr>
              <w:pStyle w:val="Heading3"/>
              <w:rPr>
                <w:rStyle w:val="Bold"/>
                <w:b w:val="0"/>
              </w:rPr>
            </w:pPr>
            <w:r w:rsidRPr="00AE6494">
              <w:t>Carr</w:t>
            </w:r>
            <w:r w:rsidR="004D04BA">
              <w:t>ied</w:t>
            </w:r>
            <w:r w:rsidRPr="00AE6494">
              <w:t xml:space="preserve"> out routine quality checks on equipment.</w:t>
            </w:r>
          </w:p>
          <w:p w14:paraId="635FDF87" w14:textId="77777777" w:rsidR="00FE01BF" w:rsidRPr="00437F7B" w:rsidRDefault="00FE01BF" w:rsidP="00E5093B">
            <w:pPr>
              <w:rPr>
                <w:rStyle w:val="Bold"/>
              </w:rPr>
            </w:pPr>
          </w:p>
        </w:tc>
      </w:tr>
    </w:tbl>
    <w:p w14:paraId="11AF1B7C" w14:textId="77777777" w:rsidR="00330A51" w:rsidRPr="005718A0" w:rsidRDefault="00330A51" w:rsidP="001D429D"/>
    <w:tbl>
      <w:tblPr>
        <w:tblW w:w="93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360"/>
        <w:gridCol w:w="1710"/>
        <w:gridCol w:w="5400"/>
      </w:tblGrid>
      <w:tr w:rsidR="007C413B" w14:paraId="2C4FCE90" w14:textId="77777777" w:rsidTr="007C413B">
        <w:tc>
          <w:tcPr>
            <w:tcW w:w="1885" w:type="dxa"/>
          </w:tcPr>
          <w:p w14:paraId="05BE1667" w14:textId="77777777" w:rsidR="007C413B" w:rsidRDefault="007C413B" w:rsidP="000160CF"/>
        </w:tc>
        <w:tc>
          <w:tcPr>
            <w:tcW w:w="360" w:type="dxa"/>
          </w:tcPr>
          <w:p w14:paraId="686E234A" w14:textId="77777777" w:rsidR="007C413B" w:rsidRDefault="007C413B" w:rsidP="000160CF"/>
        </w:tc>
        <w:tc>
          <w:tcPr>
            <w:tcW w:w="1710" w:type="dxa"/>
            <w:tcBorders>
              <w:top w:val="single" w:sz="4" w:space="0" w:color="auto"/>
            </w:tcBorders>
          </w:tcPr>
          <w:p w14:paraId="644CBEB9" w14:textId="77777777" w:rsidR="007C413B" w:rsidRDefault="007C413B" w:rsidP="000160CF"/>
        </w:tc>
        <w:tc>
          <w:tcPr>
            <w:tcW w:w="5400" w:type="dxa"/>
            <w:tcBorders>
              <w:top w:val="single" w:sz="4" w:space="0" w:color="auto"/>
            </w:tcBorders>
          </w:tcPr>
          <w:p w14:paraId="6F3DAE2C" w14:textId="77777777" w:rsidR="007C413B" w:rsidRDefault="007C413B" w:rsidP="000160CF"/>
        </w:tc>
      </w:tr>
    </w:tbl>
    <w:p w14:paraId="65D86CD1" w14:textId="52E59AD2" w:rsidR="00A90527" w:rsidRPr="005718A0" w:rsidRDefault="00000000" w:rsidP="00E93DAF">
      <w:pPr>
        <w:tabs>
          <w:tab w:val="center" w:pos="4680"/>
        </w:tabs>
      </w:pPr>
      <w:sdt>
        <w:sdtPr>
          <w:rPr>
            <w:b/>
          </w:rPr>
          <w:id w:val="1421057659"/>
          <w:placeholder>
            <w:docPart w:val="E9C3E6E593284BD2B1A2A33B0ECE82D2"/>
          </w:placeholder>
          <w:temporary/>
          <w:showingPlcHdr/>
          <w15:appearance w15:val="hidden"/>
        </w:sdtPr>
        <w:sdtEndPr>
          <w:rPr>
            <w:b w:val="0"/>
          </w:rPr>
        </w:sdtEndPr>
        <w:sdtContent>
          <w:r w:rsidR="00E93DAF" w:rsidRPr="00E93DAF">
            <w:rPr>
              <w:b/>
              <w:bCs/>
              <w:sz w:val="24"/>
            </w:rPr>
            <w:t>References</w:t>
          </w:r>
        </w:sdtContent>
      </w:sdt>
      <w:r w:rsidR="00E93DAF">
        <w:tab/>
        <w:t>Available upon</w:t>
      </w:r>
      <w:r w:rsidR="00B1376E">
        <w:t xml:space="preserve"> request.</w:t>
      </w:r>
    </w:p>
    <w:sectPr w:rsidR="00A90527" w:rsidRPr="005718A0" w:rsidSect="00306AAD">
      <w:footerReference w:type="default" r:id="rId13"/>
      <w:pgSz w:w="12240" w:h="15840"/>
      <w:pgMar w:top="117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2F74D" w14:textId="77777777" w:rsidR="007C11AB" w:rsidRDefault="007C11AB" w:rsidP="005A7565">
      <w:r>
        <w:separator/>
      </w:r>
    </w:p>
    <w:p w14:paraId="7B462A92" w14:textId="77777777" w:rsidR="007C11AB" w:rsidRDefault="007C11AB"/>
  </w:endnote>
  <w:endnote w:type="continuationSeparator" w:id="0">
    <w:p w14:paraId="13013F19" w14:textId="77777777" w:rsidR="007C11AB" w:rsidRDefault="007C11AB" w:rsidP="005A7565">
      <w:r>
        <w:continuationSeparator/>
      </w:r>
    </w:p>
    <w:p w14:paraId="31DE655E" w14:textId="77777777" w:rsidR="007C11AB" w:rsidRDefault="007C11AB"/>
  </w:endnote>
  <w:endnote w:type="continuationNotice" w:id="1">
    <w:p w14:paraId="274A9415" w14:textId="77777777" w:rsidR="007C11AB" w:rsidRDefault="007C11AB"/>
    <w:p w14:paraId="731FBA2D" w14:textId="77777777" w:rsidR="007C11AB" w:rsidRDefault="007C11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3F901" w14:textId="52645259" w:rsidR="00E85944" w:rsidRPr="009A08A4" w:rsidRDefault="00EE0643" w:rsidP="00AA1202">
    <w:pPr>
      <w:pStyle w:val="Footer"/>
      <w:tabs>
        <w:tab w:val="clear" w:pos="8640"/>
        <w:tab w:val="right" w:pos="9360"/>
      </w:tabs>
    </w:pPr>
    <w:r>
      <w:t>REBECCA EKPE | CV</w:t>
    </w:r>
    <w:r w:rsidR="00AA1202">
      <w:tab/>
    </w:r>
    <w:r w:rsidR="00AA1202">
      <w:tab/>
      <w:t xml:space="preserve"> </w:t>
    </w:r>
    <w:r w:rsidR="00AA1202" w:rsidRPr="00533F0B">
      <w:fldChar w:fldCharType="begin"/>
    </w:r>
    <w:r w:rsidR="00AA1202" w:rsidRPr="00533F0B">
      <w:instrText xml:space="preserve"> PAGE </w:instrText>
    </w:r>
    <w:r w:rsidR="00AA1202" w:rsidRPr="00533F0B">
      <w:fldChar w:fldCharType="separate"/>
    </w:r>
    <w:r w:rsidR="00A95F01">
      <w:rPr>
        <w:noProof/>
      </w:rPr>
      <w:t>3</w:t>
    </w:r>
    <w:r w:rsidR="00AA1202" w:rsidRPr="00533F0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CB738" w14:textId="77777777" w:rsidR="007C11AB" w:rsidRDefault="007C11AB" w:rsidP="005A7565">
      <w:r>
        <w:separator/>
      </w:r>
    </w:p>
    <w:p w14:paraId="271DD3DC" w14:textId="77777777" w:rsidR="007C11AB" w:rsidRDefault="007C11AB"/>
  </w:footnote>
  <w:footnote w:type="continuationSeparator" w:id="0">
    <w:p w14:paraId="6CE1C6B8" w14:textId="77777777" w:rsidR="007C11AB" w:rsidRDefault="007C11AB" w:rsidP="005A7565">
      <w:r>
        <w:continuationSeparator/>
      </w:r>
    </w:p>
    <w:p w14:paraId="2C918398" w14:textId="77777777" w:rsidR="007C11AB" w:rsidRDefault="007C11AB"/>
  </w:footnote>
  <w:footnote w:type="continuationNotice" w:id="1">
    <w:p w14:paraId="69A9AB72" w14:textId="77777777" w:rsidR="007C11AB" w:rsidRDefault="007C11AB"/>
    <w:p w14:paraId="2D23319F" w14:textId="77777777" w:rsidR="007C11AB" w:rsidRDefault="007C11A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B760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4C47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850840"/>
    <w:multiLevelType w:val="hybridMultilevel"/>
    <w:tmpl w:val="43B4D732"/>
    <w:lvl w:ilvl="0" w:tplc="35BCBC76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457352">
    <w:abstractNumId w:val="2"/>
  </w:num>
  <w:num w:numId="2" w16cid:durableId="678308914">
    <w:abstractNumId w:val="6"/>
  </w:num>
  <w:num w:numId="3" w16cid:durableId="97650806">
    <w:abstractNumId w:val="7"/>
  </w:num>
  <w:num w:numId="4" w16cid:durableId="768279313">
    <w:abstractNumId w:val="5"/>
  </w:num>
  <w:num w:numId="5" w16cid:durableId="381830193">
    <w:abstractNumId w:val="8"/>
  </w:num>
  <w:num w:numId="6" w16cid:durableId="1126505131">
    <w:abstractNumId w:val="3"/>
  </w:num>
  <w:num w:numId="7" w16cid:durableId="1917933147">
    <w:abstractNumId w:val="4"/>
  </w:num>
  <w:num w:numId="8" w16cid:durableId="1171725026">
    <w:abstractNumId w:val="9"/>
  </w:num>
  <w:num w:numId="9" w16cid:durableId="1547332151">
    <w:abstractNumId w:val="1"/>
  </w:num>
  <w:num w:numId="10" w16cid:durableId="1712731198">
    <w:abstractNumId w:val="0"/>
  </w:num>
  <w:num w:numId="11" w16cid:durableId="519465823">
    <w:abstractNumId w:val="1"/>
  </w:num>
  <w:num w:numId="12" w16cid:durableId="1811826386">
    <w:abstractNumId w:val="0"/>
  </w:num>
  <w:num w:numId="13" w16cid:durableId="622882143">
    <w:abstractNumId w:val="1"/>
  </w:num>
  <w:num w:numId="14" w16cid:durableId="1216626116">
    <w:abstractNumId w:val="0"/>
  </w:num>
  <w:num w:numId="15" w16cid:durableId="838621945">
    <w:abstractNumId w:val="1"/>
  </w:num>
  <w:num w:numId="16" w16cid:durableId="1570574064">
    <w:abstractNumId w:val="0"/>
  </w:num>
  <w:num w:numId="17" w16cid:durableId="1135948702">
    <w:abstractNumId w:val="1"/>
  </w:num>
  <w:num w:numId="18" w16cid:durableId="252209839">
    <w:abstractNumId w:val="0"/>
  </w:num>
  <w:num w:numId="19" w16cid:durableId="1598050779">
    <w:abstractNumId w:val="1"/>
  </w:num>
  <w:num w:numId="20" w16cid:durableId="1656105174">
    <w:abstractNumId w:val="0"/>
  </w:num>
  <w:num w:numId="21" w16cid:durableId="631517893">
    <w:abstractNumId w:val="1"/>
  </w:num>
  <w:num w:numId="22" w16cid:durableId="1382290241">
    <w:abstractNumId w:val="0"/>
  </w:num>
  <w:num w:numId="23" w16cid:durableId="1296181204">
    <w:abstractNumId w:val="1"/>
  </w:num>
  <w:num w:numId="24" w16cid:durableId="736245284">
    <w:abstractNumId w:val="0"/>
  </w:num>
  <w:num w:numId="25" w16cid:durableId="1414012452">
    <w:abstractNumId w:val="1"/>
  </w:num>
  <w:num w:numId="26" w16cid:durableId="1774782639">
    <w:abstractNumId w:val="0"/>
  </w:num>
  <w:num w:numId="27" w16cid:durableId="509176139">
    <w:abstractNumId w:val="1"/>
  </w:num>
  <w:num w:numId="28" w16cid:durableId="1900942379">
    <w:abstractNumId w:val="0"/>
  </w:num>
  <w:num w:numId="29" w16cid:durableId="570309468">
    <w:abstractNumId w:val="1"/>
  </w:num>
  <w:num w:numId="30" w16cid:durableId="2016494791">
    <w:abstractNumId w:val="0"/>
  </w:num>
  <w:num w:numId="31" w16cid:durableId="386032041">
    <w:abstractNumId w:val="1"/>
  </w:num>
  <w:num w:numId="32" w16cid:durableId="442923670">
    <w:abstractNumId w:val="0"/>
  </w:num>
  <w:num w:numId="33" w16cid:durableId="1328822942">
    <w:abstractNumId w:val="1"/>
  </w:num>
  <w:num w:numId="34" w16cid:durableId="130249583">
    <w:abstractNumId w:val="0"/>
  </w:num>
  <w:num w:numId="35" w16cid:durableId="646980952">
    <w:abstractNumId w:val="1"/>
  </w:num>
  <w:num w:numId="36" w16cid:durableId="745492961">
    <w:abstractNumId w:val="0"/>
  </w:num>
  <w:num w:numId="37" w16cid:durableId="640035421">
    <w:abstractNumId w:val="1"/>
  </w:num>
  <w:num w:numId="38" w16cid:durableId="1234971086">
    <w:abstractNumId w:val="0"/>
  </w:num>
  <w:num w:numId="39" w16cid:durableId="329217683">
    <w:abstractNumId w:val="1"/>
  </w:num>
  <w:num w:numId="40" w16cid:durableId="1043167439">
    <w:abstractNumId w:val="0"/>
  </w:num>
  <w:num w:numId="41" w16cid:durableId="1251427732">
    <w:abstractNumId w:val="1"/>
  </w:num>
  <w:num w:numId="42" w16cid:durableId="107312286">
    <w:abstractNumId w:val="0"/>
  </w:num>
  <w:num w:numId="43" w16cid:durableId="499539337">
    <w:abstractNumId w:val="1"/>
  </w:num>
  <w:num w:numId="44" w16cid:durableId="1116027458">
    <w:abstractNumId w:val="0"/>
  </w:num>
  <w:num w:numId="45" w16cid:durableId="1277830080">
    <w:abstractNumId w:val="1"/>
  </w:num>
  <w:num w:numId="46" w16cid:durableId="394010993">
    <w:abstractNumId w:val="0"/>
  </w:num>
  <w:num w:numId="47" w16cid:durableId="273636985">
    <w:abstractNumId w:val="1"/>
  </w:num>
  <w:num w:numId="48" w16cid:durableId="126773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E19"/>
    <w:rsid w:val="000208CD"/>
    <w:rsid w:val="00021C23"/>
    <w:rsid w:val="00026155"/>
    <w:rsid w:val="00035E3E"/>
    <w:rsid w:val="0005354B"/>
    <w:rsid w:val="00062ACD"/>
    <w:rsid w:val="0006400E"/>
    <w:rsid w:val="000643B3"/>
    <w:rsid w:val="00075D30"/>
    <w:rsid w:val="0007629E"/>
    <w:rsid w:val="00082F2C"/>
    <w:rsid w:val="0008484C"/>
    <w:rsid w:val="00085A30"/>
    <w:rsid w:val="0008741D"/>
    <w:rsid w:val="000A14A0"/>
    <w:rsid w:val="000A4D0F"/>
    <w:rsid w:val="000B235C"/>
    <w:rsid w:val="000B4391"/>
    <w:rsid w:val="000B6E4B"/>
    <w:rsid w:val="000C2F5C"/>
    <w:rsid w:val="000C6733"/>
    <w:rsid w:val="000C7CEB"/>
    <w:rsid w:val="000C7F71"/>
    <w:rsid w:val="000D45F7"/>
    <w:rsid w:val="000E0526"/>
    <w:rsid w:val="000E6D36"/>
    <w:rsid w:val="000E7ACB"/>
    <w:rsid w:val="000F4523"/>
    <w:rsid w:val="000F4DA9"/>
    <w:rsid w:val="00103E19"/>
    <w:rsid w:val="00116BD3"/>
    <w:rsid w:val="001357C9"/>
    <w:rsid w:val="00146571"/>
    <w:rsid w:val="0015295F"/>
    <w:rsid w:val="00156440"/>
    <w:rsid w:val="001570E7"/>
    <w:rsid w:val="00162986"/>
    <w:rsid w:val="001729B0"/>
    <w:rsid w:val="00174B8C"/>
    <w:rsid w:val="0017789B"/>
    <w:rsid w:val="001826B3"/>
    <w:rsid w:val="001832DB"/>
    <w:rsid w:val="00184209"/>
    <w:rsid w:val="00190245"/>
    <w:rsid w:val="00191A58"/>
    <w:rsid w:val="00195BDB"/>
    <w:rsid w:val="001B0371"/>
    <w:rsid w:val="001B07CC"/>
    <w:rsid w:val="001C29E5"/>
    <w:rsid w:val="001D429D"/>
    <w:rsid w:val="001E0FD6"/>
    <w:rsid w:val="001E6A4B"/>
    <w:rsid w:val="001E79E6"/>
    <w:rsid w:val="001F71E1"/>
    <w:rsid w:val="0021000A"/>
    <w:rsid w:val="002229F5"/>
    <w:rsid w:val="00223693"/>
    <w:rsid w:val="00230261"/>
    <w:rsid w:val="00241560"/>
    <w:rsid w:val="0024251D"/>
    <w:rsid w:val="0024293F"/>
    <w:rsid w:val="00245D69"/>
    <w:rsid w:val="00246BEC"/>
    <w:rsid w:val="00251FA2"/>
    <w:rsid w:val="00262B6F"/>
    <w:rsid w:val="0026435A"/>
    <w:rsid w:val="00264CEF"/>
    <w:rsid w:val="00280927"/>
    <w:rsid w:val="0028630C"/>
    <w:rsid w:val="00292655"/>
    <w:rsid w:val="002A288D"/>
    <w:rsid w:val="002A62EF"/>
    <w:rsid w:val="002C1E86"/>
    <w:rsid w:val="002C44FA"/>
    <w:rsid w:val="002C7F2D"/>
    <w:rsid w:val="002D063D"/>
    <w:rsid w:val="002D27A9"/>
    <w:rsid w:val="002E5A4F"/>
    <w:rsid w:val="00306AAD"/>
    <w:rsid w:val="00312503"/>
    <w:rsid w:val="00316B56"/>
    <w:rsid w:val="00320DCA"/>
    <w:rsid w:val="0032518B"/>
    <w:rsid w:val="00330A51"/>
    <w:rsid w:val="0033557D"/>
    <w:rsid w:val="00337FA3"/>
    <w:rsid w:val="0034126A"/>
    <w:rsid w:val="00345F8B"/>
    <w:rsid w:val="00347259"/>
    <w:rsid w:val="0035056A"/>
    <w:rsid w:val="00355AA7"/>
    <w:rsid w:val="00363CFD"/>
    <w:rsid w:val="00370CDD"/>
    <w:rsid w:val="00376C45"/>
    <w:rsid w:val="00377EF6"/>
    <w:rsid w:val="00381598"/>
    <w:rsid w:val="003845F7"/>
    <w:rsid w:val="00386361"/>
    <w:rsid w:val="003A0D27"/>
    <w:rsid w:val="003A116D"/>
    <w:rsid w:val="003A1F8E"/>
    <w:rsid w:val="003A2D61"/>
    <w:rsid w:val="003A341B"/>
    <w:rsid w:val="003A6261"/>
    <w:rsid w:val="003B1444"/>
    <w:rsid w:val="003B19FB"/>
    <w:rsid w:val="003B2192"/>
    <w:rsid w:val="003B7BCE"/>
    <w:rsid w:val="003D0F07"/>
    <w:rsid w:val="003D2340"/>
    <w:rsid w:val="003E0912"/>
    <w:rsid w:val="003E172B"/>
    <w:rsid w:val="003F53DE"/>
    <w:rsid w:val="0040069C"/>
    <w:rsid w:val="00401540"/>
    <w:rsid w:val="00403818"/>
    <w:rsid w:val="00407B3F"/>
    <w:rsid w:val="00410D83"/>
    <w:rsid w:val="004122F5"/>
    <w:rsid w:val="004143DE"/>
    <w:rsid w:val="004166C3"/>
    <w:rsid w:val="00423AD6"/>
    <w:rsid w:val="004326C9"/>
    <w:rsid w:val="0043495E"/>
    <w:rsid w:val="00437F7B"/>
    <w:rsid w:val="00444D0A"/>
    <w:rsid w:val="00451167"/>
    <w:rsid w:val="004725C4"/>
    <w:rsid w:val="0048381C"/>
    <w:rsid w:val="004838AB"/>
    <w:rsid w:val="004B52AA"/>
    <w:rsid w:val="004B7B5F"/>
    <w:rsid w:val="004C4A7A"/>
    <w:rsid w:val="004C7FEE"/>
    <w:rsid w:val="004D04BA"/>
    <w:rsid w:val="004E676C"/>
    <w:rsid w:val="004F3572"/>
    <w:rsid w:val="005202A5"/>
    <w:rsid w:val="00522D16"/>
    <w:rsid w:val="00532F85"/>
    <w:rsid w:val="00533F0B"/>
    <w:rsid w:val="00553E18"/>
    <w:rsid w:val="00554C82"/>
    <w:rsid w:val="005709EC"/>
    <w:rsid w:val="005718A0"/>
    <w:rsid w:val="00572164"/>
    <w:rsid w:val="00580AE7"/>
    <w:rsid w:val="0058698A"/>
    <w:rsid w:val="00586BB3"/>
    <w:rsid w:val="005960B1"/>
    <w:rsid w:val="005965D6"/>
    <w:rsid w:val="005A7565"/>
    <w:rsid w:val="005E5E54"/>
    <w:rsid w:val="005F479E"/>
    <w:rsid w:val="005F5C61"/>
    <w:rsid w:val="005F70BE"/>
    <w:rsid w:val="00600F27"/>
    <w:rsid w:val="00605767"/>
    <w:rsid w:val="00611EE6"/>
    <w:rsid w:val="00613FD0"/>
    <w:rsid w:val="00615CAB"/>
    <w:rsid w:val="006179F7"/>
    <w:rsid w:val="00630C5B"/>
    <w:rsid w:val="00635AE1"/>
    <w:rsid w:val="0064005C"/>
    <w:rsid w:val="00644F9A"/>
    <w:rsid w:val="00654C54"/>
    <w:rsid w:val="00657425"/>
    <w:rsid w:val="00663B3A"/>
    <w:rsid w:val="0067370F"/>
    <w:rsid w:val="0067467A"/>
    <w:rsid w:val="0068627A"/>
    <w:rsid w:val="006A435D"/>
    <w:rsid w:val="006B4E0F"/>
    <w:rsid w:val="006B50EB"/>
    <w:rsid w:val="006B62C6"/>
    <w:rsid w:val="006D1E30"/>
    <w:rsid w:val="006D230D"/>
    <w:rsid w:val="00705CD9"/>
    <w:rsid w:val="00711AF5"/>
    <w:rsid w:val="00713C50"/>
    <w:rsid w:val="007206A2"/>
    <w:rsid w:val="007250B8"/>
    <w:rsid w:val="0073780C"/>
    <w:rsid w:val="00743C1C"/>
    <w:rsid w:val="0074490A"/>
    <w:rsid w:val="00762B83"/>
    <w:rsid w:val="00771D0C"/>
    <w:rsid w:val="00787155"/>
    <w:rsid w:val="00791C97"/>
    <w:rsid w:val="0079759F"/>
    <w:rsid w:val="007A16F9"/>
    <w:rsid w:val="007A3850"/>
    <w:rsid w:val="007A3D34"/>
    <w:rsid w:val="007B0C91"/>
    <w:rsid w:val="007C11AB"/>
    <w:rsid w:val="007C1240"/>
    <w:rsid w:val="007C413B"/>
    <w:rsid w:val="007C44B6"/>
    <w:rsid w:val="007C56F7"/>
    <w:rsid w:val="007C734D"/>
    <w:rsid w:val="007D3ABC"/>
    <w:rsid w:val="007E492E"/>
    <w:rsid w:val="007E5E41"/>
    <w:rsid w:val="007F5430"/>
    <w:rsid w:val="007F56E6"/>
    <w:rsid w:val="00814728"/>
    <w:rsid w:val="00821CE2"/>
    <w:rsid w:val="00836B25"/>
    <w:rsid w:val="008402FF"/>
    <w:rsid w:val="00845649"/>
    <w:rsid w:val="00851C0B"/>
    <w:rsid w:val="008524B4"/>
    <w:rsid w:val="008531C4"/>
    <w:rsid w:val="00854487"/>
    <w:rsid w:val="008571D9"/>
    <w:rsid w:val="008650D7"/>
    <w:rsid w:val="00873ED0"/>
    <w:rsid w:val="0088076E"/>
    <w:rsid w:val="00895777"/>
    <w:rsid w:val="008A57C6"/>
    <w:rsid w:val="008A60B6"/>
    <w:rsid w:val="008A6F4C"/>
    <w:rsid w:val="008B624E"/>
    <w:rsid w:val="008B6FAE"/>
    <w:rsid w:val="008C24C2"/>
    <w:rsid w:val="008C7B3D"/>
    <w:rsid w:val="008D41CD"/>
    <w:rsid w:val="008D5845"/>
    <w:rsid w:val="009061C0"/>
    <w:rsid w:val="009232D0"/>
    <w:rsid w:val="00925DD3"/>
    <w:rsid w:val="00934ABC"/>
    <w:rsid w:val="00940F57"/>
    <w:rsid w:val="00971AD3"/>
    <w:rsid w:val="0098550F"/>
    <w:rsid w:val="009A08A4"/>
    <w:rsid w:val="009B19C4"/>
    <w:rsid w:val="009B4651"/>
    <w:rsid w:val="009B5FC8"/>
    <w:rsid w:val="009B644A"/>
    <w:rsid w:val="009B6754"/>
    <w:rsid w:val="009B79F7"/>
    <w:rsid w:val="009C3B62"/>
    <w:rsid w:val="009C46CD"/>
    <w:rsid w:val="009C6AA9"/>
    <w:rsid w:val="009D3E1A"/>
    <w:rsid w:val="009D4C5B"/>
    <w:rsid w:val="009E2CC3"/>
    <w:rsid w:val="00A00ED9"/>
    <w:rsid w:val="00A04473"/>
    <w:rsid w:val="00A0499D"/>
    <w:rsid w:val="00A10FF7"/>
    <w:rsid w:val="00A23D2E"/>
    <w:rsid w:val="00A32BE4"/>
    <w:rsid w:val="00A33C4E"/>
    <w:rsid w:val="00A370B5"/>
    <w:rsid w:val="00A472E6"/>
    <w:rsid w:val="00A47DA0"/>
    <w:rsid w:val="00A61A3D"/>
    <w:rsid w:val="00A62E2A"/>
    <w:rsid w:val="00A62F56"/>
    <w:rsid w:val="00A63875"/>
    <w:rsid w:val="00A6465C"/>
    <w:rsid w:val="00A66113"/>
    <w:rsid w:val="00A74474"/>
    <w:rsid w:val="00A77208"/>
    <w:rsid w:val="00A90527"/>
    <w:rsid w:val="00A93D93"/>
    <w:rsid w:val="00A95F01"/>
    <w:rsid w:val="00AA0CA0"/>
    <w:rsid w:val="00AA1202"/>
    <w:rsid w:val="00AA4744"/>
    <w:rsid w:val="00AE3C6A"/>
    <w:rsid w:val="00AE6494"/>
    <w:rsid w:val="00AF63A3"/>
    <w:rsid w:val="00B045C8"/>
    <w:rsid w:val="00B10F35"/>
    <w:rsid w:val="00B1376E"/>
    <w:rsid w:val="00B15981"/>
    <w:rsid w:val="00B20F27"/>
    <w:rsid w:val="00B37D73"/>
    <w:rsid w:val="00B402A3"/>
    <w:rsid w:val="00B45D64"/>
    <w:rsid w:val="00B55B90"/>
    <w:rsid w:val="00B57066"/>
    <w:rsid w:val="00B60A65"/>
    <w:rsid w:val="00B6294F"/>
    <w:rsid w:val="00B66EFC"/>
    <w:rsid w:val="00B67F1C"/>
    <w:rsid w:val="00B703F2"/>
    <w:rsid w:val="00B7237E"/>
    <w:rsid w:val="00B77C69"/>
    <w:rsid w:val="00B814C4"/>
    <w:rsid w:val="00B8192E"/>
    <w:rsid w:val="00B91A2E"/>
    <w:rsid w:val="00B92BFF"/>
    <w:rsid w:val="00BA02DD"/>
    <w:rsid w:val="00BA03D1"/>
    <w:rsid w:val="00BA1E6A"/>
    <w:rsid w:val="00BA4A75"/>
    <w:rsid w:val="00BA5A39"/>
    <w:rsid w:val="00BB48E7"/>
    <w:rsid w:val="00BB6070"/>
    <w:rsid w:val="00BC1E10"/>
    <w:rsid w:val="00BC7DFE"/>
    <w:rsid w:val="00BD4AD4"/>
    <w:rsid w:val="00BE37DA"/>
    <w:rsid w:val="00BF1A15"/>
    <w:rsid w:val="00BF2BDF"/>
    <w:rsid w:val="00BF79C7"/>
    <w:rsid w:val="00BF7F15"/>
    <w:rsid w:val="00C00992"/>
    <w:rsid w:val="00C022A2"/>
    <w:rsid w:val="00C10152"/>
    <w:rsid w:val="00C13B5B"/>
    <w:rsid w:val="00C24ED6"/>
    <w:rsid w:val="00C26C80"/>
    <w:rsid w:val="00C306A5"/>
    <w:rsid w:val="00C33D13"/>
    <w:rsid w:val="00C35232"/>
    <w:rsid w:val="00C36978"/>
    <w:rsid w:val="00C44C32"/>
    <w:rsid w:val="00C503E6"/>
    <w:rsid w:val="00C505FC"/>
    <w:rsid w:val="00C5313C"/>
    <w:rsid w:val="00C54856"/>
    <w:rsid w:val="00C55B0B"/>
    <w:rsid w:val="00C55D0B"/>
    <w:rsid w:val="00C626BE"/>
    <w:rsid w:val="00C70557"/>
    <w:rsid w:val="00C70786"/>
    <w:rsid w:val="00C70C0B"/>
    <w:rsid w:val="00C7118F"/>
    <w:rsid w:val="00C7161D"/>
    <w:rsid w:val="00C728F0"/>
    <w:rsid w:val="00C77C54"/>
    <w:rsid w:val="00C82DFB"/>
    <w:rsid w:val="00C85284"/>
    <w:rsid w:val="00C90325"/>
    <w:rsid w:val="00CA0285"/>
    <w:rsid w:val="00CA1D1F"/>
    <w:rsid w:val="00CA7605"/>
    <w:rsid w:val="00CB1046"/>
    <w:rsid w:val="00CB10ED"/>
    <w:rsid w:val="00CB66DF"/>
    <w:rsid w:val="00CC76D3"/>
    <w:rsid w:val="00CD721A"/>
    <w:rsid w:val="00CE11D3"/>
    <w:rsid w:val="00CE6B42"/>
    <w:rsid w:val="00D05EC7"/>
    <w:rsid w:val="00D173A5"/>
    <w:rsid w:val="00D255F1"/>
    <w:rsid w:val="00D301AD"/>
    <w:rsid w:val="00D309EA"/>
    <w:rsid w:val="00D30C39"/>
    <w:rsid w:val="00D40BDA"/>
    <w:rsid w:val="00D53666"/>
    <w:rsid w:val="00D713C9"/>
    <w:rsid w:val="00D77954"/>
    <w:rsid w:val="00D8124F"/>
    <w:rsid w:val="00D83A1D"/>
    <w:rsid w:val="00D8623B"/>
    <w:rsid w:val="00D965EB"/>
    <w:rsid w:val="00D96CEB"/>
    <w:rsid w:val="00DA010F"/>
    <w:rsid w:val="00DA1702"/>
    <w:rsid w:val="00DB0DAE"/>
    <w:rsid w:val="00DB6855"/>
    <w:rsid w:val="00DC2E06"/>
    <w:rsid w:val="00DD0446"/>
    <w:rsid w:val="00DD5D6E"/>
    <w:rsid w:val="00DD5FB0"/>
    <w:rsid w:val="00DF0EB6"/>
    <w:rsid w:val="00DF5FBC"/>
    <w:rsid w:val="00E105CB"/>
    <w:rsid w:val="00E140A2"/>
    <w:rsid w:val="00E23361"/>
    <w:rsid w:val="00E24DB5"/>
    <w:rsid w:val="00E32EC6"/>
    <w:rsid w:val="00E426B7"/>
    <w:rsid w:val="00E44059"/>
    <w:rsid w:val="00E44B68"/>
    <w:rsid w:val="00E46BD9"/>
    <w:rsid w:val="00E5093B"/>
    <w:rsid w:val="00E566CF"/>
    <w:rsid w:val="00E57C7E"/>
    <w:rsid w:val="00E631B8"/>
    <w:rsid w:val="00E67A36"/>
    <w:rsid w:val="00E72CE2"/>
    <w:rsid w:val="00E74BC9"/>
    <w:rsid w:val="00E85944"/>
    <w:rsid w:val="00E90499"/>
    <w:rsid w:val="00E92B24"/>
    <w:rsid w:val="00E93DAF"/>
    <w:rsid w:val="00E94360"/>
    <w:rsid w:val="00E969E4"/>
    <w:rsid w:val="00EA1DC9"/>
    <w:rsid w:val="00EA2C19"/>
    <w:rsid w:val="00EA2F62"/>
    <w:rsid w:val="00EB23D7"/>
    <w:rsid w:val="00EB2A92"/>
    <w:rsid w:val="00ED6E1A"/>
    <w:rsid w:val="00EE0643"/>
    <w:rsid w:val="00EE49C4"/>
    <w:rsid w:val="00EF4CC0"/>
    <w:rsid w:val="00EF582B"/>
    <w:rsid w:val="00F03ADC"/>
    <w:rsid w:val="00F07345"/>
    <w:rsid w:val="00F07482"/>
    <w:rsid w:val="00F21671"/>
    <w:rsid w:val="00F23009"/>
    <w:rsid w:val="00F325E7"/>
    <w:rsid w:val="00F362E3"/>
    <w:rsid w:val="00F36BA3"/>
    <w:rsid w:val="00F376E5"/>
    <w:rsid w:val="00F41E0C"/>
    <w:rsid w:val="00F475D9"/>
    <w:rsid w:val="00F54C46"/>
    <w:rsid w:val="00F554F1"/>
    <w:rsid w:val="00F61891"/>
    <w:rsid w:val="00F71A97"/>
    <w:rsid w:val="00F77A7A"/>
    <w:rsid w:val="00F80170"/>
    <w:rsid w:val="00F9456D"/>
    <w:rsid w:val="00F96437"/>
    <w:rsid w:val="00F9715D"/>
    <w:rsid w:val="00FB3A7F"/>
    <w:rsid w:val="00FB591F"/>
    <w:rsid w:val="00FD1071"/>
    <w:rsid w:val="00FD1831"/>
    <w:rsid w:val="00FD28C2"/>
    <w:rsid w:val="00FD5A77"/>
    <w:rsid w:val="00FD5BBD"/>
    <w:rsid w:val="00FD6B3B"/>
    <w:rsid w:val="00FE008D"/>
    <w:rsid w:val="00FE01BF"/>
    <w:rsid w:val="00FE0E52"/>
    <w:rsid w:val="00FE1DEC"/>
    <w:rsid w:val="00FE5369"/>
    <w:rsid w:val="00FF7125"/>
    <w:rsid w:val="09F71785"/>
    <w:rsid w:val="0D52B77C"/>
    <w:rsid w:val="0E9EB700"/>
    <w:rsid w:val="0ED68AE9"/>
    <w:rsid w:val="115E59CF"/>
    <w:rsid w:val="1402EE88"/>
    <w:rsid w:val="1B547D7B"/>
    <w:rsid w:val="1CB6CC8A"/>
    <w:rsid w:val="335D98AB"/>
    <w:rsid w:val="3740718A"/>
    <w:rsid w:val="3C3C48D4"/>
    <w:rsid w:val="59D3F632"/>
    <w:rsid w:val="5AF0DB79"/>
    <w:rsid w:val="5EC1E67B"/>
    <w:rsid w:val="6C55CF6C"/>
    <w:rsid w:val="7056A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D1860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/>
    <w:lsdException w:name="header" w:semiHidden="1" w:uiPriority="0"/>
    <w:lsdException w:name="footer" w:semiHidden="1" w:uiPriority="0" w:unhideWhenUsed="1"/>
    <w:lsdException w:name="index heading" w:semiHidden="1"/>
    <w:lsdException w:name="caption" w:semiHidden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 w:uiPriority="0"/>
    <w:lsdException w:name="endnote reference" w:semiHidden="1"/>
    <w:lsdException w:name="endnote text" w:semiHidden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/>
    <w:lsdException w:name="Signature" w:semiHidden="1" w:unhideWhenUsed="1"/>
    <w:lsdException w:name="Default Paragraph Font" w:semiHidden="1" w:uiPriority="0" w:unhideWhenUsed="1"/>
    <w:lsdException w:name="Body Text" w:semiHidden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0" w:unhideWhenUsed="1"/>
    <w:lsdException w:name="FollowedHyperlink" w:semiHidden="1" w:uiPriority="0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qFormat/>
    <w:rsid w:val="00F9456D"/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uiPriority w:val="9"/>
    <w:qFormat/>
    <w:rsid w:val="00EA2C19"/>
    <w:pPr>
      <w:keepNext/>
      <w:outlineLvl w:val="0"/>
    </w:pPr>
    <w:rPr>
      <w:rFonts w:asciiTheme="majorHAnsi" w:hAnsiTheme="majorHAnsi" w:cs="Arial"/>
      <w:b/>
      <w:bCs/>
      <w:sz w:val="24"/>
      <w:szCs w:val="32"/>
    </w:rPr>
  </w:style>
  <w:style w:type="paragraph" w:styleId="Heading2">
    <w:name w:val="heading 2"/>
    <w:basedOn w:val="Normal"/>
    <w:next w:val="Normal"/>
    <w:uiPriority w:val="9"/>
    <w:qFormat/>
    <w:rsid w:val="00AA1202"/>
    <w:pPr>
      <w:keepNext/>
      <w:outlineLvl w:val="1"/>
    </w:pPr>
    <w:rPr>
      <w:rFonts w:asciiTheme="majorHAnsi" w:hAnsiTheme="majorHAnsi" w:cs="Arial"/>
      <w:b/>
      <w:bCs/>
      <w:iCs/>
      <w:szCs w:val="28"/>
    </w:rPr>
  </w:style>
  <w:style w:type="paragraph" w:styleId="Heading3">
    <w:name w:val="heading 3"/>
    <w:basedOn w:val="Normal"/>
    <w:next w:val="Normal"/>
    <w:uiPriority w:val="9"/>
    <w:qFormat/>
    <w:rsid w:val="006B50EB"/>
    <w:pPr>
      <w:keepNext/>
      <w:numPr>
        <w:numId w:val="8"/>
      </w:numPr>
      <w:spacing w:after="60"/>
      <w:ind w:left="576" w:hanging="288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9"/>
    <w:rsid w:val="00230261"/>
    <w:rPr>
      <w:rFonts w:asciiTheme="majorHAnsi" w:hAnsiTheme="majorHAnsi"/>
      <w:sz w:val="72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uiPriority w:val="10"/>
    <w:rsid w:val="004725C4"/>
    <w:pPr>
      <w:tabs>
        <w:tab w:val="center" w:pos="4320"/>
        <w:tab w:val="right" w:pos="8640"/>
      </w:tabs>
    </w:pPr>
  </w:style>
  <w:style w:type="character" w:customStyle="1" w:styleId="Bold">
    <w:name w:val="Bold"/>
    <w:basedOn w:val="DefaultParagraphFont"/>
    <w:uiPriority w:val="9"/>
    <w:qFormat/>
    <w:rsid w:val="003A116D"/>
    <w:rPr>
      <w:rFonts w:asciiTheme="minorHAnsi" w:hAnsiTheme="minorHAnsi"/>
      <w:b/>
    </w:rPr>
  </w:style>
  <w:style w:type="character" w:styleId="Hyperlink">
    <w:name w:val="Hyperlink"/>
    <w:basedOn w:val="DefaultParagraphFont"/>
    <w:uiPriority w:val="9"/>
    <w:semiHidden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uiPriority w:val="9"/>
    <w:semiHidden/>
    <w:rsid w:val="0028092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"/>
    <w:semiHidden/>
    <w:unhideWhenUsed/>
    <w:rsid w:val="006D230D"/>
    <w:rPr>
      <w:color w:val="808080"/>
      <w:shd w:val="clear" w:color="auto" w:fill="E6E6E6"/>
    </w:rPr>
  </w:style>
  <w:style w:type="paragraph" w:customStyle="1" w:styleId="Professionaltitle">
    <w:name w:val="Professional title"/>
    <w:basedOn w:val="Normal"/>
    <w:uiPriority w:val="9"/>
    <w:qFormat/>
    <w:rsid w:val="005718A0"/>
    <w:rPr>
      <w:rFonts w:asciiTheme="majorHAnsi" w:hAnsiTheme="majorHAnsi"/>
      <w:caps/>
      <w:spacing w:val="20"/>
      <w:sz w:val="32"/>
    </w:rPr>
  </w:style>
  <w:style w:type="character" w:styleId="PlaceholderText">
    <w:name w:val="Placeholder Text"/>
    <w:basedOn w:val="DefaultParagraphFont"/>
    <w:uiPriority w:val="99"/>
    <w:semiHidden/>
    <w:rsid w:val="001357C9"/>
    <w:rPr>
      <w:color w:val="808080"/>
    </w:rPr>
  </w:style>
  <w:style w:type="paragraph" w:styleId="Header">
    <w:name w:val="header"/>
    <w:basedOn w:val="Normal"/>
    <w:link w:val="HeaderChar"/>
    <w:semiHidden/>
    <w:rsid w:val="00F945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F9456D"/>
    <w:rPr>
      <w:rFonts w:asciiTheme="minorHAnsi" w:hAnsiTheme="minorHAnsi"/>
      <w:sz w:val="1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C1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info@nnrhcalabar.com.n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cedarcresthospitals.com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ndc.gov.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oro.akpan\AppData\Roaming\Microsoft\Templates\Modern%20multi-page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1057069436A48B69746BDC1A410F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5C235-F3DC-43C8-9650-E8899B0AA691}"/>
      </w:docPartPr>
      <w:docPartBody>
        <w:p w:rsidR="00FC3A26" w:rsidRDefault="00FC3A26">
          <w:pPr>
            <w:pStyle w:val="31057069436A48B69746BDC1A410FA27"/>
          </w:pPr>
          <w:r w:rsidRPr="00CB1046">
            <w:t>Education</w:t>
          </w:r>
        </w:p>
      </w:docPartBody>
    </w:docPart>
    <w:docPart>
      <w:docPartPr>
        <w:name w:val="477EC9E1815042EEB0FF5D781DF5B4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4A47F-5428-4525-8B9E-E39C689CEAB6}"/>
      </w:docPartPr>
      <w:docPartBody>
        <w:p w:rsidR="00FC3A26" w:rsidRDefault="00FC3A26">
          <w:pPr>
            <w:pStyle w:val="477EC9E1815042EEB0FF5D781DF5B4FB"/>
          </w:pPr>
          <w:r w:rsidRPr="00230261">
            <w:t>Department</w:t>
          </w:r>
        </w:p>
      </w:docPartBody>
    </w:docPart>
    <w:docPart>
      <w:docPartPr>
        <w:name w:val="D91781B25CDF44C8B221FBAA0B248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EFDB8-BF3B-4D46-B9E5-E6CFEB50B770}"/>
      </w:docPartPr>
      <w:docPartBody>
        <w:p w:rsidR="00FC3A26" w:rsidRDefault="00FC3A26" w:rsidP="00FC3A26">
          <w:pPr>
            <w:pStyle w:val="D91781B25CDF44C8B221FBAA0B248CF0"/>
          </w:pPr>
          <w:r w:rsidRPr="00230261">
            <w:t>Department</w:t>
          </w:r>
        </w:p>
      </w:docPartBody>
    </w:docPart>
    <w:docPart>
      <w:docPartPr>
        <w:name w:val="E9C3E6E593284BD2B1A2A33B0ECE8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0F88B-6B75-4F8F-910A-0EC64ABFB0AB}"/>
      </w:docPartPr>
      <w:docPartBody>
        <w:p w:rsidR="00FC3A26" w:rsidRDefault="00FC3A26" w:rsidP="00FC3A26">
          <w:pPr>
            <w:pStyle w:val="E9C3E6E593284BD2B1A2A33B0ECE82D2"/>
          </w:pPr>
          <w:r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26"/>
    <w:rsid w:val="00357180"/>
    <w:rsid w:val="00F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7B363A48BC4D709760EA4CA350A1DB">
    <w:name w:val="1B7B363A48BC4D709760EA4CA350A1DB"/>
  </w:style>
  <w:style w:type="paragraph" w:customStyle="1" w:styleId="31057069436A48B69746BDC1A410FA27">
    <w:name w:val="31057069436A48B69746BDC1A410FA27"/>
  </w:style>
  <w:style w:type="character" w:styleId="PlaceholderText">
    <w:name w:val="Placeholder Text"/>
    <w:basedOn w:val="DefaultParagraphFont"/>
    <w:uiPriority w:val="99"/>
    <w:semiHidden/>
    <w:rsid w:val="00FC3A26"/>
    <w:rPr>
      <w:color w:val="808080"/>
    </w:rPr>
  </w:style>
  <w:style w:type="paragraph" w:customStyle="1" w:styleId="477EC9E1815042EEB0FF5D781DF5B4FB">
    <w:name w:val="477EC9E1815042EEB0FF5D781DF5B4FB"/>
  </w:style>
  <w:style w:type="paragraph" w:customStyle="1" w:styleId="D91781B25CDF44C8B221FBAA0B248CF0">
    <w:name w:val="D91781B25CDF44C8B221FBAA0B248CF0"/>
    <w:rsid w:val="00FC3A26"/>
  </w:style>
  <w:style w:type="paragraph" w:customStyle="1" w:styleId="E9C3E6E593284BD2B1A2A33B0ECE82D2">
    <w:name w:val="E9C3E6E593284BD2B1A2A33B0ECE82D2"/>
    <w:rsid w:val="00FC3A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26E2189-D211-4EF3-B5FA-5B78FBAFE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DC95FE-2BE6-460C-9B2E-B7960BEA6B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25D2C8-6850-4290-ADCF-6EF21E5F611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multi-page resume</Template>
  <TotalTime>0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2023-09-16T18:21:00Z</dcterms:created>
  <dcterms:modified xsi:type="dcterms:W3CDTF">2023-09-16T19:13:00Z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e54bec0a-695e-42ba-9a19-49db84e3a711_Enabled">
    <vt:lpwstr>true</vt:lpwstr>
  </property>
  <property fmtid="{D5CDD505-2E9C-101B-9397-08002B2CF9AE}" pid="4" name="MSIP_Label_e54bec0a-695e-42ba-9a19-49db84e3a711_SetDate">
    <vt:lpwstr>2023-09-16T15:39:21Z</vt:lpwstr>
  </property>
  <property fmtid="{D5CDD505-2E9C-101B-9397-08002B2CF9AE}" pid="5" name="MSIP_Label_e54bec0a-695e-42ba-9a19-49db84e3a711_Method">
    <vt:lpwstr>Standard</vt:lpwstr>
  </property>
  <property fmtid="{D5CDD505-2E9C-101B-9397-08002B2CF9AE}" pid="6" name="MSIP_Label_e54bec0a-695e-42ba-9a19-49db84e3a711_Name">
    <vt:lpwstr>Internal</vt:lpwstr>
  </property>
  <property fmtid="{D5CDD505-2E9C-101B-9397-08002B2CF9AE}" pid="7" name="MSIP_Label_e54bec0a-695e-42ba-9a19-49db84e3a711_SiteId">
    <vt:lpwstr>5dadcdcb-ea32-47fe-84b2-0f6cc63c2e0f</vt:lpwstr>
  </property>
  <property fmtid="{D5CDD505-2E9C-101B-9397-08002B2CF9AE}" pid="8" name="MSIP_Label_e54bec0a-695e-42ba-9a19-49db84e3a711_ActionId">
    <vt:lpwstr>5266162c-4acb-42ea-8d75-a20ab631e61f</vt:lpwstr>
  </property>
  <property fmtid="{D5CDD505-2E9C-101B-9397-08002B2CF9AE}" pid="9" name="MSIP_Label_e54bec0a-695e-42ba-9a19-49db84e3a711_ContentBits">
    <vt:lpwstr>0</vt:lpwstr>
  </property>
</Properties>
</file>