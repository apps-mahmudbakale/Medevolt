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5319" w:rsidRPr="003C1F40" w:rsidRDefault="007B02DC">
      <w:pPr>
        <w:pStyle w:val="ContactInfo"/>
        <w:rPr>
          <w:color w:val="auto"/>
        </w:rPr>
      </w:pPr>
      <w:sdt>
        <w:sdtPr>
          <w:rPr>
            <w:rFonts w:ascii="Times New Roman" w:hAnsi="Times New Roman" w:cs="Times New Roman"/>
            <w:color w:val="auto"/>
            <w:sz w:val="24"/>
            <w:szCs w:val="24"/>
          </w:rPr>
          <w:alias w:val="Street Address"/>
          <w:tag w:val="Street Address"/>
          <w:id w:val="1415969137"/>
          <w:placeholder>
            <w:docPart w:val="7108E4E3350442009B9C854F8B430011"/>
          </w:placeholder>
          <w:dataBinding w:prefixMappings="xmlns:ns0='http://schemas.microsoft.com/office/2006/coverPageProps' " w:xpath="/ns0:CoverPageProperties[1]/ns0:CompanyAddress[1]" w:storeItemID="{55AF091B-3C7A-41E3-B477-F2FDAA23CFDA}"/>
          <w:text w:multiLine="1"/>
        </w:sdtPr>
        <w:sdtEndPr/>
        <w:sdtContent>
          <w:r w:rsidR="004106A3">
            <w:rPr>
              <w:rFonts w:ascii="Times New Roman" w:hAnsi="Times New Roman" w:cs="Times New Roman"/>
              <w:color w:val="auto"/>
              <w:sz w:val="24"/>
              <w:szCs w:val="24"/>
            </w:rPr>
            <w:t>N0</w:t>
          </w:r>
          <w:r w:rsidR="002045BE" w:rsidRPr="003C1F40">
            <w:rPr>
              <w:rFonts w:ascii="Times New Roman" w:hAnsi="Times New Roman" w:cs="Times New Roman"/>
              <w:color w:val="auto"/>
              <w:sz w:val="24"/>
              <w:szCs w:val="24"/>
            </w:rPr>
            <w:t xml:space="preserve"> </w:t>
          </w:r>
          <w:r w:rsidR="004106A3" w:rsidRPr="003C1F40">
            <w:rPr>
              <w:rFonts w:ascii="Times New Roman" w:hAnsi="Times New Roman" w:cs="Times New Roman"/>
              <w:color w:val="auto"/>
              <w:sz w:val="24"/>
              <w:szCs w:val="24"/>
            </w:rPr>
            <w:t>7</w:t>
          </w:r>
          <w:r w:rsidR="00851946">
            <w:rPr>
              <w:rFonts w:ascii="Times New Roman" w:hAnsi="Times New Roman" w:cs="Times New Roman"/>
              <w:color w:val="auto"/>
              <w:sz w:val="24"/>
              <w:szCs w:val="24"/>
            </w:rPr>
            <w:t>0, Lane 3A, Agodongbo</w:t>
          </w:r>
          <w:r w:rsidR="004106A3">
            <w:rPr>
              <w:rFonts w:ascii="Times New Roman" w:hAnsi="Times New Roman" w:cs="Times New Roman"/>
              <w:color w:val="auto"/>
              <w:sz w:val="24"/>
              <w:szCs w:val="24"/>
            </w:rPr>
            <w:t xml:space="preserve"> Phase 3,</w:t>
          </w:r>
          <w:r w:rsidR="002045BE" w:rsidRPr="003C1F40">
            <w:rPr>
              <w:rFonts w:ascii="Times New Roman" w:hAnsi="Times New Roman" w:cs="Times New Roman"/>
              <w:color w:val="auto"/>
              <w:sz w:val="24"/>
              <w:szCs w:val="24"/>
            </w:rPr>
            <w:t xml:space="preserve"> </w:t>
          </w:r>
          <w:r w:rsidR="004106A3">
            <w:rPr>
              <w:rFonts w:ascii="Times New Roman" w:hAnsi="Times New Roman" w:cs="Times New Roman"/>
              <w:color w:val="auto"/>
              <w:sz w:val="24"/>
              <w:szCs w:val="24"/>
            </w:rPr>
            <w:t>Behind Sawmill</w:t>
          </w:r>
          <w:r w:rsidR="002045BE" w:rsidRPr="003C1F40">
            <w:rPr>
              <w:rFonts w:ascii="Times New Roman" w:hAnsi="Times New Roman" w:cs="Times New Roman"/>
              <w:color w:val="auto"/>
              <w:sz w:val="24"/>
              <w:szCs w:val="24"/>
            </w:rPr>
            <w:t xml:space="preserve">, </w:t>
          </w:r>
          <w:r w:rsidR="00A8701D">
            <w:rPr>
              <w:rFonts w:ascii="Times New Roman" w:hAnsi="Times New Roman" w:cs="Times New Roman"/>
              <w:color w:val="auto"/>
              <w:sz w:val="24"/>
              <w:szCs w:val="24"/>
            </w:rPr>
            <w:t>Oyo, Oyo</w:t>
          </w:r>
          <w:r w:rsidR="002045BE" w:rsidRPr="003C1F40">
            <w:rPr>
              <w:rFonts w:ascii="Times New Roman" w:hAnsi="Times New Roman" w:cs="Times New Roman"/>
              <w:color w:val="auto"/>
              <w:sz w:val="24"/>
              <w:szCs w:val="24"/>
            </w:rPr>
            <w:t xml:space="preserve"> State</w:t>
          </w:r>
        </w:sdtContent>
      </w:sdt>
    </w:p>
    <w:sdt>
      <w:sdtPr>
        <w:rPr>
          <w:rFonts w:ascii="Times New Roman" w:hAnsi="Times New Roman" w:cs="Times New Roman"/>
          <w:color w:val="auto"/>
          <w:sz w:val="24"/>
          <w:szCs w:val="24"/>
        </w:rPr>
        <w:alias w:val="Category"/>
        <w:tag w:val=""/>
        <w:id w:val="1543715586"/>
        <w:placeholder>
          <w:docPart w:val="2F2EFA6799C14DBFAE2040B2B16DED9A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p w:rsidR="00425319" w:rsidRPr="003C1F40" w:rsidRDefault="00A8701D" w:rsidP="00592119">
          <w:pPr>
            <w:pStyle w:val="ContactInfo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>
            <w:rPr>
              <w:rFonts w:ascii="Times New Roman" w:hAnsi="Times New Roman" w:cs="Times New Roman"/>
              <w:color w:val="auto"/>
              <w:sz w:val="24"/>
              <w:szCs w:val="24"/>
            </w:rPr>
            <w:t>OYO</w:t>
          </w:r>
        </w:p>
      </w:sdtContent>
    </w:sdt>
    <w:p w:rsidR="00425319" w:rsidRPr="003C1F40" w:rsidRDefault="007B02DC" w:rsidP="00A8701D">
      <w:pPr>
        <w:pStyle w:val="ContactInfo"/>
        <w:rPr>
          <w:rFonts w:ascii="Times New Roman" w:hAnsi="Times New Roman" w:cs="Times New Roman"/>
          <w:color w:val="auto"/>
          <w:sz w:val="24"/>
          <w:szCs w:val="24"/>
        </w:rPr>
      </w:pPr>
      <w:sdt>
        <w:sdtPr>
          <w:rPr>
            <w:rFonts w:ascii="Times New Roman" w:hAnsi="Times New Roman" w:cs="Times New Roman"/>
            <w:color w:val="auto"/>
            <w:kern w:val="0"/>
            <w:sz w:val="24"/>
            <w:szCs w:val="24"/>
          </w:rPr>
          <w:alias w:val="Telephone"/>
          <w:tag w:val="Telephone"/>
          <w:id w:val="599758962"/>
          <w:placeholder>
            <w:docPart w:val="A3CCAB6628B143028C858346F473DDF6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 w:rsidR="00112829">
            <w:rPr>
              <w:rFonts w:ascii="Times New Roman" w:hAnsi="Times New Roman" w:cs="Times New Roman"/>
              <w:color w:val="auto"/>
              <w:kern w:val="0"/>
              <w:sz w:val="24"/>
              <w:szCs w:val="24"/>
            </w:rPr>
            <w:t xml:space="preserve">GSM NO: </w:t>
          </w:r>
          <w:r w:rsidR="00A8701D">
            <w:rPr>
              <w:rFonts w:ascii="Times New Roman" w:hAnsi="Times New Roman" w:cs="Times New Roman"/>
              <w:color w:val="auto"/>
              <w:kern w:val="0"/>
              <w:sz w:val="24"/>
              <w:szCs w:val="24"/>
            </w:rPr>
            <w:t>08165567006</w:t>
          </w:r>
        </w:sdtContent>
      </w:sdt>
    </w:p>
    <w:sdt>
      <w:sdtPr>
        <w:rPr>
          <w:rFonts w:ascii="Times New Roman" w:hAnsi="Times New Roman" w:cs="Times New Roman"/>
          <w:color w:val="auto"/>
          <w:kern w:val="0"/>
          <w:sz w:val="24"/>
          <w:szCs w:val="24"/>
        </w:rPr>
        <w:alias w:val="Email"/>
        <w:tag w:val=""/>
        <w:id w:val="1889536063"/>
        <w:placeholder>
          <w:docPart w:val="99291507204D41A0B0C146C696AC2DF1"/>
        </w:placeholder>
        <w:dataBinding w:prefixMappings="xmlns:ns0='http://schemas.microsoft.com/office/2006/coverPageProps' " w:xpath="/ns0:CoverPageProperties[1]/ns0:CompanyEmail[1]" w:storeItemID="{55AF091B-3C7A-41E3-B477-F2FDAA23CFDA}"/>
        <w:text/>
      </w:sdtPr>
      <w:sdtEndPr/>
      <w:sdtContent>
        <w:p w:rsidR="00425319" w:rsidRPr="003C1F40" w:rsidRDefault="0042745F">
          <w:pPr>
            <w:pStyle w:val="ContactInfo"/>
            <w:rPr>
              <w:rStyle w:val="Emphasis"/>
              <w:rFonts w:ascii="Times New Roman" w:hAnsi="Times New Roman" w:cs="Times New Roman"/>
              <w:color w:val="auto"/>
              <w:sz w:val="24"/>
              <w:szCs w:val="24"/>
            </w:rPr>
          </w:pPr>
          <w:r>
            <w:rPr>
              <w:rFonts w:ascii="Times New Roman" w:hAnsi="Times New Roman" w:cs="Times New Roman"/>
              <w:color w:val="auto"/>
              <w:kern w:val="0"/>
              <w:sz w:val="24"/>
              <w:szCs w:val="24"/>
            </w:rPr>
            <w:t xml:space="preserve">Email: </w:t>
          </w:r>
          <w:r w:rsidR="00A8701D">
            <w:rPr>
              <w:rFonts w:ascii="Times New Roman" w:hAnsi="Times New Roman" w:cs="Times New Roman"/>
              <w:color w:val="auto"/>
              <w:kern w:val="0"/>
              <w:sz w:val="24"/>
              <w:szCs w:val="24"/>
            </w:rPr>
            <w:t>bukolaanimasaun</w:t>
          </w:r>
          <w:r w:rsidR="002045BE" w:rsidRPr="003C1F40">
            <w:rPr>
              <w:rFonts w:ascii="Times New Roman" w:hAnsi="Times New Roman" w:cs="Times New Roman"/>
              <w:color w:val="auto"/>
              <w:kern w:val="0"/>
              <w:sz w:val="24"/>
              <w:szCs w:val="24"/>
            </w:rPr>
            <w:t>@gmail.com</w:t>
          </w:r>
        </w:p>
      </w:sdtContent>
    </w:sdt>
    <w:p w:rsidR="00425319" w:rsidRPr="002045BE" w:rsidRDefault="007B02DC">
      <w:pPr>
        <w:pStyle w:val="Name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color w:val="000000" w:themeColor="text1"/>
            <w:sz w:val="28"/>
            <w:szCs w:val="28"/>
          </w:rPr>
          <w:alias w:val="Your Name"/>
          <w:tag w:val=""/>
          <w:id w:val="1197042864"/>
          <w:placeholder>
            <w:docPart w:val="02878D40873845FDB492001B725214E4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E178E8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BUKOLA juwairah animasaun</w:t>
          </w:r>
        </w:sdtContent>
      </w:sdt>
    </w:p>
    <w:tbl>
      <w:tblPr>
        <w:tblStyle w:val="ResumeTable"/>
        <w:tblW w:w="5010" w:type="pct"/>
        <w:tblLook w:val="04A0" w:firstRow="1" w:lastRow="0" w:firstColumn="1" w:lastColumn="0" w:noHBand="0" w:noVBand="1"/>
      </w:tblPr>
      <w:tblGrid>
        <w:gridCol w:w="2068"/>
        <w:gridCol w:w="182"/>
        <w:gridCol w:w="7850"/>
      </w:tblGrid>
      <w:tr w:rsidR="00425319" w:rsidTr="008E3D50">
        <w:trPr>
          <w:trHeight w:val="639"/>
        </w:trPr>
        <w:tc>
          <w:tcPr>
            <w:tcW w:w="1974" w:type="dxa"/>
          </w:tcPr>
          <w:p w:rsidR="00425319" w:rsidRPr="008E3388" w:rsidRDefault="00257600">
            <w:pPr>
              <w:pStyle w:val="Heading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professional summary</w:t>
            </w:r>
          </w:p>
        </w:tc>
        <w:tc>
          <w:tcPr>
            <w:tcW w:w="186" w:type="dxa"/>
          </w:tcPr>
          <w:p w:rsidR="00425319" w:rsidRDefault="00425319"/>
          <w:p w:rsidR="00B35B0B" w:rsidRDefault="00B35B0B"/>
        </w:tc>
        <w:tc>
          <w:tcPr>
            <w:tcW w:w="7940" w:type="dxa"/>
          </w:tcPr>
          <w:p w:rsidR="00425319" w:rsidRPr="008C2C71" w:rsidRDefault="00E625C6" w:rsidP="00CC3CCD">
            <w:pPr>
              <w:pStyle w:val="ResumeText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t xml:space="preserve"> </w:t>
            </w:r>
            <w:r w:rsidR="00A214EF" w:rsidRPr="008C2C7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 </w:t>
            </w:r>
            <w:r w:rsidR="0059211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competent and compassionate r</w:t>
            </w:r>
            <w:r w:rsidR="00A214EF" w:rsidRPr="008C2C7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egistered</w:t>
            </w:r>
            <w:r w:rsidR="0059211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p</w:t>
            </w:r>
            <w:r w:rsidR="00610BA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erioperative n</w:t>
            </w:r>
            <w:r w:rsidR="00A214EF" w:rsidRPr="008C2C7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urse, meticulous and detail-oriented with advanced s</w:t>
            </w:r>
            <w:r w:rsidR="0039111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kills in Nursing p</w:t>
            </w:r>
            <w:r w:rsidR="0085194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ractices,</w:t>
            </w:r>
            <w:r w:rsidR="00A214EF" w:rsidRPr="008C2C7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strong </w:t>
            </w:r>
            <w:r w:rsidR="008C2C7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advocacy and assessment skills</w:t>
            </w:r>
            <w:r w:rsidR="001422F4" w:rsidRPr="008C2C7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.</w:t>
            </w:r>
            <w:r w:rsidR="002F15A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8405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Results</w:t>
            </w:r>
            <w:r w:rsidR="002F15A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-</w:t>
            </w:r>
            <w:r w:rsidR="0039111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focused registered nurse with expertise in nursing practices and h</w:t>
            </w:r>
            <w:r w:rsidR="008405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ospital managerial functions.</w:t>
            </w:r>
          </w:p>
        </w:tc>
      </w:tr>
      <w:tr w:rsidR="00425319" w:rsidTr="008E3D50">
        <w:tc>
          <w:tcPr>
            <w:tcW w:w="1974" w:type="dxa"/>
          </w:tcPr>
          <w:p w:rsidR="00425319" w:rsidRPr="008E3388" w:rsidRDefault="00286C1D" w:rsidP="008E3388">
            <w:pPr>
              <w:pStyle w:val="Heading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338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Skills &amp; Abilities</w:t>
            </w:r>
            <w:r w:rsidR="00762EE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HIGHLIGHTS</w:t>
            </w:r>
          </w:p>
        </w:tc>
        <w:tc>
          <w:tcPr>
            <w:tcW w:w="186" w:type="dxa"/>
          </w:tcPr>
          <w:p w:rsidR="00425319" w:rsidRDefault="00425319"/>
        </w:tc>
        <w:tc>
          <w:tcPr>
            <w:tcW w:w="7940" w:type="dxa"/>
          </w:tcPr>
          <w:p w:rsidR="00425319" w:rsidRPr="008E3388" w:rsidRDefault="000C33B0" w:rsidP="00911568">
            <w:pPr>
              <w:pStyle w:val="ResumeTex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E338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SOFT SKILLS</w:t>
            </w:r>
          </w:p>
          <w:p w:rsidR="000C33B0" w:rsidRPr="00224736" w:rsidRDefault="000C33B0" w:rsidP="000C33B0">
            <w:pPr>
              <w:pStyle w:val="NoSpacing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2473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Resourcefulness.</w:t>
            </w:r>
          </w:p>
          <w:p w:rsidR="000C33B0" w:rsidRPr="00224736" w:rsidRDefault="000C33B0" w:rsidP="000C33B0">
            <w:pPr>
              <w:pStyle w:val="NoSpacing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2473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Compassionate.</w:t>
            </w:r>
          </w:p>
          <w:p w:rsidR="000C33B0" w:rsidRPr="00224736" w:rsidRDefault="000C33B0" w:rsidP="000C33B0">
            <w:pPr>
              <w:pStyle w:val="NoSpacing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2473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Anticipatory.</w:t>
            </w:r>
          </w:p>
          <w:p w:rsidR="000C33B0" w:rsidRPr="00224736" w:rsidRDefault="000C33B0" w:rsidP="000C33B0">
            <w:pPr>
              <w:pStyle w:val="NoSpacing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2473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Teamwork.</w:t>
            </w:r>
          </w:p>
          <w:p w:rsidR="000C33B0" w:rsidRPr="00224736" w:rsidRDefault="000C33B0" w:rsidP="000C33B0">
            <w:pPr>
              <w:pStyle w:val="NoSpacing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2473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Time management</w:t>
            </w:r>
            <w:r w:rsidR="00762EE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and prioritization</w:t>
            </w:r>
            <w:r w:rsidRPr="0022473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.</w:t>
            </w:r>
          </w:p>
          <w:p w:rsidR="000C33B0" w:rsidRPr="008E3388" w:rsidRDefault="000C33B0" w:rsidP="00911568">
            <w:pPr>
              <w:pStyle w:val="ResumeTex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E338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HARD SKILLS</w:t>
            </w:r>
          </w:p>
          <w:p w:rsidR="000C33B0" w:rsidRPr="00224736" w:rsidRDefault="000C33B0" w:rsidP="000C33B0">
            <w:pPr>
              <w:pStyle w:val="NoSpacing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2473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Urgent and Emergency Care</w:t>
            </w:r>
          </w:p>
          <w:p w:rsidR="000C33B0" w:rsidRPr="00224736" w:rsidRDefault="00610BA7" w:rsidP="000C33B0">
            <w:pPr>
              <w:pStyle w:val="NoSpacing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Wound care</w:t>
            </w:r>
          </w:p>
          <w:p w:rsidR="000C33B0" w:rsidRPr="00224736" w:rsidRDefault="00610BA7" w:rsidP="000C33B0">
            <w:pPr>
              <w:pStyle w:val="NoSpacing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Post-Operative care</w:t>
            </w:r>
          </w:p>
          <w:p w:rsidR="005A7D69" w:rsidRPr="00762EEA" w:rsidRDefault="00610BA7" w:rsidP="005A7D69">
            <w:pPr>
              <w:pStyle w:val="NoSpacing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Surgical assistance</w:t>
            </w:r>
            <w:r w:rsidR="00762EE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.</w:t>
            </w:r>
          </w:p>
          <w:p w:rsidR="00762EEA" w:rsidRPr="005A7D69" w:rsidRDefault="00762EEA" w:rsidP="005A7D69">
            <w:pPr>
              <w:pStyle w:val="NoSpacing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Patient education</w:t>
            </w:r>
          </w:p>
          <w:p w:rsidR="000C33B0" w:rsidRDefault="000C33B0" w:rsidP="00911568">
            <w:pPr>
              <w:pStyle w:val="ResumeText"/>
            </w:pPr>
          </w:p>
        </w:tc>
      </w:tr>
      <w:tr w:rsidR="00425319" w:rsidTr="008E3D50">
        <w:tc>
          <w:tcPr>
            <w:tcW w:w="1974" w:type="dxa"/>
          </w:tcPr>
          <w:p w:rsidR="00425319" w:rsidRPr="008E3D50" w:rsidRDefault="00CD514E">
            <w:pPr>
              <w:pStyle w:val="Heading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3D50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PROFESSIONAL </w:t>
            </w:r>
            <w:r w:rsidR="00286C1D" w:rsidRPr="008E3D50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Experience</w:t>
            </w:r>
          </w:p>
        </w:tc>
        <w:tc>
          <w:tcPr>
            <w:tcW w:w="186" w:type="dxa"/>
          </w:tcPr>
          <w:p w:rsidR="00425319" w:rsidRDefault="00425319"/>
        </w:tc>
        <w:tc>
          <w:tcPr>
            <w:tcW w:w="7940" w:type="dxa"/>
          </w:tcPr>
          <w:sdt>
            <w:sdtPr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color w:val="auto"/>
                <w:sz w:val="24"/>
                <w:szCs w:val="24"/>
              </w:rPr>
              <w:id w:val="1436861535"/>
            </w:sdtPr>
            <w:sdtEndPr>
              <w:rPr>
                <w:rFonts w:eastAsiaTheme="minorHAnsi"/>
              </w:rPr>
            </w:sdtEndPr>
            <w:sdtContent>
              <w:p w:rsidR="00425319" w:rsidRPr="00D3018E" w:rsidRDefault="001422F4" w:rsidP="001422F4">
                <w:pPr>
                  <w:pStyle w:val="Heading2"/>
                  <w:rPr>
                    <w:rFonts w:ascii="Times New Roman" w:hAnsi="Times New Roman" w:cs="Times New Roman"/>
                    <w:color w:val="auto"/>
                    <w:sz w:val="24"/>
                    <w:szCs w:val="24"/>
                  </w:rPr>
                </w:pPr>
                <w:r w:rsidRPr="00D3018E">
                  <w:rPr>
                    <w:rFonts w:ascii="Times New Roman" w:eastAsiaTheme="minorEastAsia" w:hAnsi="Times New Roman" w:cs="Times New Roman"/>
                    <w:bCs w:val="0"/>
                    <w:caps w:val="0"/>
                    <w:color w:val="auto"/>
                    <w:sz w:val="24"/>
                    <w:szCs w:val="24"/>
                  </w:rPr>
                  <w:t xml:space="preserve">CLINICAL </w:t>
                </w:r>
                <w:r w:rsidR="006D21FA">
                  <w:rPr>
                    <w:rFonts w:ascii="Times New Roman" w:eastAsiaTheme="minorEastAsia" w:hAnsi="Times New Roman" w:cs="Times New Roman"/>
                    <w:bCs w:val="0"/>
                    <w:caps w:val="0"/>
                    <w:color w:val="auto"/>
                    <w:sz w:val="24"/>
                    <w:szCs w:val="24"/>
                  </w:rPr>
                  <w:t>NURSING AID</w:t>
                </w:r>
                <w:r w:rsidR="009654A3">
                  <w:rPr>
                    <w:rFonts w:ascii="Times New Roman" w:eastAsiaTheme="minorEastAsia" w:hAnsi="Times New Roman" w:cs="Times New Roman"/>
                    <w:bCs w:val="0"/>
                    <w:caps w:val="0"/>
                    <w:color w:val="auto"/>
                    <w:sz w:val="24"/>
                    <w:szCs w:val="24"/>
                  </w:rPr>
                  <w:t>S</w:t>
                </w:r>
              </w:p>
              <w:p w:rsidR="00333A2D" w:rsidRPr="00D3018E" w:rsidRDefault="001422F4" w:rsidP="003C1F40">
                <w:pPr>
                  <w:rPr>
                    <w:rFonts w:ascii="Times New Roman" w:hAnsi="Times New Roman" w:cs="Times New Roman"/>
                    <w:b/>
                    <w:color w:val="auto"/>
                    <w:sz w:val="24"/>
                    <w:szCs w:val="24"/>
                  </w:rPr>
                </w:pPr>
                <w:r w:rsidRPr="00D3018E">
                  <w:rPr>
                    <w:rFonts w:ascii="Times New Roman" w:hAnsi="Times New Roman" w:cs="Times New Roman"/>
                    <w:b/>
                    <w:color w:val="auto"/>
                    <w:sz w:val="24"/>
                    <w:szCs w:val="24"/>
                  </w:rPr>
                  <w:t>OBAFEMI AWOLOWO UNIVERSITY TEACING HOSPITALS COMPLEX, ILE IFE, OSUN STATE</w:t>
                </w:r>
              </w:p>
              <w:p w:rsidR="00CD185B" w:rsidRPr="00D3018E" w:rsidRDefault="00333A2D" w:rsidP="00333A2D">
                <w:pPr>
                  <w:pStyle w:val="ListParagraph"/>
                  <w:numPr>
                    <w:ilvl w:val="0"/>
                    <w:numId w:val="3"/>
                  </w:numPr>
                  <w:rPr>
                    <w:rFonts w:ascii="Times New Roman" w:hAnsi="Times New Roman" w:cs="Times New Roman"/>
                    <w:color w:val="auto"/>
                    <w:sz w:val="24"/>
                    <w:szCs w:val="24"/>
                  </w:rPr>
                </w:pPr>
                <w:r w:rsidRPr="00D3018E">
                  <w:rPr>
                    <w:rFonts w:ascii="Times New Roman" w:hAnsi="Times New Roman" w:cs="Times New Roman"/>
                    <w:color w:val="auto"/>
                    <w:sz w:val="24"/>
                    <w:szCs w:val="24"/>
                  </w:rPr>
                  <w:t xml:space="preserve">Proper observation monitoring of patients’ factors including diet, physical activity, levels and </w:t>
                </w:r>
                <w:r w:rsidR="00CD185B" w:rsidRPr="00D3018E">
                  <w:rPr>
                    <w:rFonts w:ascii="Times New Roman" w:hAnsi="Times New Roman" w:cs="Times New Roman"/>
                    <w:color w:val="auto"/>
                    <w:sz w:val="24"/>
                    <w:szCs w:val="24"/>
                  </w:rPr>
                  <w:t>behaviors</w:t>
                </w:r>
                <w:r w:rsidRPr="00D3018E">
                  <w:rPr>
                    <w:rFonts w:ascii="Times New Roman" w:hAnsi="Times New Roman" w:cs="Times New Roman"/>
                    <w:color w:val="auto"/>
                    <w:sz w:val="24"/>
                    <w:szCs w:val="24"/>
                  </w:rPr>
                  <w:t xml:space="preserve"> to understand </w:t>
                </w:r>
                <w:r w:rsidR="00CD185B" w:rsidRPr="00D3018E">
                  <w:rPr>
                    <w:rFonts w:ascii="Times New Roman" w:hAnsi="Times New Roman" w:cs="Times New Roman"/>
                    <w:color w:val="auto"/>
                    <w:sz w:val="24"/>
                    <w:szCs w:val="24"/>
                  </w:rPr>
                  <w:t>condition and modify treatment procedures.</w:t>
                </w:r>
              </w:p>
              <w:p w:rsidR="00CD185B" w:rsidRDefault="00CD185B" w:rsidP="00333A2D">
                <w:pPr>
                  <w:pStyle w:val="ListParagraph"/>
                  <w:numPr>
                    <w:ilvl w:val="0"/>
                    <w:numId w:val="3"/>
                  </w:numPr>
                  <w:rPr>
                    <w:rFonts w:ascii="Times New Roman" w:hAnsi="Times New Roman" w:cs="Times New Roman"/>
                    <w:color w:val="auto"/>
                    <w:sz w:val="24"/>
                    <w:szCs w:val="24"/>
                  </w:rPr>
                </w:pPr>
                <w:r w:rsidRPr="00D3018E">
                  <w:rPr>
                    <w:rFonts w:ascii="Times New Roman" w:hAnsi="Times New Roman" w:cs="Times New Roman"/>
                    <w:color w:val="auto"/>
                    <w:sz w:val="24"/>
                    <w:szCs w:val="24"/>
                  </w:rPr>
                  <w:t>Protecting patients and healthcare members from infections and infectious agents through safe practices and aseptic technique.</w:t>
                </w:r>
              </w:p>
              <w:p w:rsidR="00762EEA" w:rsidRPr="00D3018E" w:rsidRDefault="00762EEA" w:rsidP="00333A2D">
                <w:pPr>
                  <w:pStyle w:val="ListParagraph"/>
                  <w:numPr>
                    <w:ilvl w:val="0"/>
                    <w:numId w:val="3"/>
                  </w:numPr>
                  <w:rPr>
                    <w:rFonts w:ascii="Times New Roman" w:hAnsi="Times New Roman" w:cs="Times New Roman"/>
                    <w:color w:val="auto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color w:val="auto"/>
                    <w:sz w:val="24"/>
                    <w:szCs w:val="24"/>
                  </w:rPr>
                  <w:lastRenderedPageBreak/>
                  <w:t>Assist surgeons with in-office and operating room s</w:t>
                </w:r>
                <w:r w:rsidR="000E0810">
                  <w:rPr>
                    <w:rFonts w:ascii="Times New Roman" w:hAnsi="Times New Roman" w:cs="Times New Roman"/>
                    <w:color w:val="auto"/>
                    <w:sz w:val="24"/>
                    <w:szCs w:val="24"/>
                  </w:rPr>
                  <w:t>urgical and non- i</w:t>
                </w:r>
                <w:r>
                  <w:rPr>
                    <w:rFonts w:ascii="Times New Roman" w:hAnsi="Times New Roman" w:cs="Times New Roman"/>
                    <w:color w:val="auto"/>
                    <w:sz w:val="24"/>
                    <w:szCs w:val="24"/>
                  </w:rPr>
                  <w:t>nvasive procedures.</w:t>
                </w:r>
              </w:p>
              <w:p w:rsidR="0009086C" w:rsidRDefault="00CD185B" w:rsidP="00333A2D">
                <w:pPr>
                  <w:pStyle w:val="ListParagraph"/>
                  <w:numPr>
                    <w:ilvl w:val="0"/>
                    <w:numId w:val="3"/>
                  </w:numPr>
                  <w:rPr>
                    <w:rFonts w:ascii="Times New Roman" w:hAnsi="Times New Roman" w:cs="Times New Roman"/>
                    <w:color w:val="auto"/>
                    <w:sz w:val="24"/>
                    <w:szCs w:val="24"/>
                  </w:rPr>
                </w:pPr>
                <w:r w:rsidRPr="00D3018E">
                  <w:rPr>
                    <w:rFonts w:ascii="Times New Roman" w:hAnsi="Times New Roman" w:cs="Times New Roman"/>
                    <w:color w:val="auto"/>
                    <w:sz w:val="24"/>
                    <w:szCs w:val="24"/>
                  </w:rPr>
                  <w:t>Responds to patients’ requests with appropriate clinical and personal assistance</w:t>
                </w:r>
                <w:r w:rsidR="0009086C" w:rsidRPr="00D3018E">
                  <w:rPr>
                    <w:rFonts w:ascii="Times New Roman" w:hAnsi="Times New Roman" w:cs="Times New Roman"/>
                    <w:color w:val="auto"/>
                    <w:sz w:val="24"/>
                    <w:szCs w:val="24"/>
                  </w:rPr>
                  <w:t>s</w:t>
                </w:r>
                <w:r w:rsidR="00762EEA">
                  <w:rPr>
                    <w:rFonts w:ascii="Times New Roman" w:hAnsi="Times New Roman" w:cs="Times New Roman"/>
                    <w:color w:val="auto"/>
                    <w:sz w:val="24"/>
                    <w:szCs w:val="24"/>
                  </w:rPr>
                  <w:t>.</w:t>
                </w:r>
              </w:p>
              <w:p w:rsidR="00762EEA" w:rsidRPr="00D3018E" w:rsidRDefault="00762EEA" w:rsidP="00333A2D">
                <w:pPr>
                  <w:pStyle w:val="ListParagraph"/>
                  <w:numPr>
                    <w:ilvl w:val="0"/>
                    <w:numId w:val="3"/>
                  </w:numPr>
                  <w:rPr>
                    <w:rFonts w:ascii="Times New Roman" w:hAnsi="Times New Roman" w:cs="Times New Roman"/>
                    <w:color w:val="auto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color w:val="auto"/>
                    <w:sz w:val="24"/>
                    <w:szCs w:val="24"/>
                  </w:rPr>
                  <w:t>Develop and implement nursing care plans to treat post-operative</w:t>
                </w:r>
                <w:r w:rsidR="00B01289">
                  <w:rPr>
                    <w:rFonts w:ascii="Times New Roman" w:hAnsi="Times New Roman" w:cs="Times New Roman"/>
                    <w:color w:val="auto"/>
                    <w:sz w:val="24"/>
                    <w:szCs w:val="24"/>
                  </w:rPr>
                  <w:t xml:space="preserve"> patients</w:t>
                </w:r>
              </w:p>
              <w:p w:rsidR="0009086C" w:rsidRPr="00D3018E" w:rsidRDefault="0009086C" w:rsidP="00333A2D">
                <w:pPr>
                  <w:pStyle w:val="ListParagraph"/>
                  <w:numPr>
                    <w:ilvl w:val="0"/>
                    <w:numId w:val="3"/>
                  </w:numPr>
                  <w:rPr>
                    <w:rFonts w:ascii="Times New Roman" w:hAnsi="Times New Roman" w:cs="Times New Roman"/>
                    <w:color w:val="auto"/>
                    <w:sz w:val="24"/>
                    <w:szCs w:val="24"/>
                  </w:rPr>
                </w:pPr>
                <w:r w:rsidRPr="00D3018E">
                  <w:rPr>
                    <w:rFonts w:ascii="Times New Roman" w:hAnsi="Times New Roman" w:cs="Times New Roman"/>
                    <w:color w:val="auto"/>
                    <w:sz w:val="24"/>
                    <w:szCs w:val="24"/>
                  </w:rPr>
                  <w:t>Explained the course of care, medication use and their side effects to patients in non-ambiguous terms.</w:t>
                </w:r>
              </w:p>
              <w:p w:rsidR="00AB062F" w:rsidRPr="00D3018E" w:rsidRDefault="00AB062F" w:rsidP="00333A2D">
                <w:pPr>
                  <w:pStyle w:val="ListParagraph"/>
                  <w:numPr>
                    <w:ilvl w:val="0"/>
                    <w:numId w:val="3"/>
                  </w:numPr>
                  <w:rPr>
                    <w:rFonts w:ascii="Times New Roman" w:hAnsi="Times New Roman" w:cs="Times New Roman"/>
                    <w:color w:val="auto"/>
                    <w:sz w:val="24"/>
                    <w:szCs w:val="24"/>
                  </w:rPr>
                </w:pPr>
                <w:r w:rsidRPr="00D3018E">
                  <w:rPr>
                    <w:rFonts w:ascii="Times New Roman" w:hAnsi="Times New Roman" w:cs="Times New Roman"/>
                    <w:color w:val="auto"/>
                    <w:sz w:val="24"/>
                    <w:szCs w:val="24"/>
                  </w:rPr>
                  <w:t>Ascertained and addresses individuals home care needs by improving assessments and reviewing documentations.</w:t>
                </w:r>
              </w:p>
              <w:p w:rsidR="00D3018E" w:rsidRPr="00D3018E" w:rsidRDefault="00AB062F" w:rsidP="00333A2D">
                <w:pPr>
                  <w:pStyle w:val="ListParagraph"/>
                  <w:numPr>
                    <w:ilvl w:val="0"/>
                    <w:numId w:val="3"/>
                  </w:numPr>
                </w:pPr>
                <w:r w:rsidRPr="00D3018E">
                  <w:rPr>
                    <w:rFonts w:ascii="Times New Roman" w:hAnsi="Times New Roman" w:cs="Times New Roman"/>
                    <w:color w:val="auto"/>
                    <w:sz w:val="24"/>
                    <w:szCs w:val="24"/>
                  </w:rPr>
                  <w:t>Health educating patient and significant members and caregivers on patient care instructions.</w:t>
                </w:r>
              </w:p>
              <w:p w:rsidR="00425319" w:rsidRPr="003C1F40" w:rsidRDefault="006D21FA" w:rsidP="00333A2D">
                <w:pPr>
                  <w:pStyle w:val="ListParagraph"/>
                  <w:numPr>
                    <w:ilvl w:val="0"/>
                    <w:numId w:val="3"/>
                  </w:numPr>
                </w:pPr>
                <w:r>
                  <w:rPr>
                    <w:rFonts w:ascii="Times New Roman" w:hAnsi="Times New Roman" w:cs="Times New Roman"/>
                    <w:color w:val="auto"/>
                    <w:sz w:val="24"/>
                    <w:szCs w:val="24"/>
                  </w:rPr>
                  <w:t>Counsel</w:t>
                </w:r>
                <w:r w:rsidR="00D3018E">
                  <w:rPr>
                    <w:rFonts w:ascii="Times New Roman" w:hAnsi="Times New Roman" w:cs="Times New Roman"/>
                    <w:color w:val="auto"/>
                    <w:sz w:val="24"/>
                    <w:szCs w:val="24"/>
                  </w:rPr>
                  <w:t xml:space="preserve">ed and orientated patients </w:t>
                </w:r>
                <w:r w:rsidR="008E712C">
                  <w:rPr>
                    <w:rFonts w:ascii="Times New Roman" w:hAnsi="Times New Roman" w:cs="Times New Roman"/>
                    <w:color w:val="auto"/>
                    <w:sz w:val="24"/>
                    <w:szCs w:val="24"/>
                  </w:rPr>
                  <w:t>from hospitals, rehab facilities and other medical organizations to home care settings.</w:t>
                </w:r>
              </w:p>
            </w:sdtContent>
          </w:sdt>
        </w:tc>
      </w:tr>
      <w:tr w:rsidR="00425319" w:rsidTr="008E3D50">
        <w:trPr>
          <w:trHeight w:val="3716"/>
        </w:trPr>
        <w:tc>
          <w:tcPr>
            <w:tcW w:w="1974" w:type="dxa"/>
          </w:tcPr>
          <w:p w:rsidR="008E3D50" w:rsidRPr="008E3D50" w:rsidRDefault="008E3D50" w:rsidP="008E3D50">
            <w:pPr>
              <w:pStyle w:val="Heading1"/>
              <w:tabs>
                <w:tab w:val="left" w:pos="318"/>
                <w:tab w:val="center" w:pos="987"/>
                <w:tab w:val="right" w:pos="1974"/>
              </w:tabs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ab/>
            </w:r>
            <w:r w:rsidR="00286C1D" w:rsidRPr="008E3D50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Education</w:t>
            </w:r>
          </w:p>
          <w:p w:rsidR="00FB2B2E" w:rsidRDefault="008E3D50" w:rsidP="008E3D50">
            <w:r>
              <w:t xml:space="preserve">         2018</w:t>
            </w:r>
            <w:r w:rsidR="003176C5">
              <w:t xml:space="preserve"> </w:t>
            </w:r>
            <w:r>
              <w:t>-</w:t>
            </w:r>
            <w:r w:rsidR="003176C5">
              <w:t xml:space="preserve"> </w:t>
            </w:r>
            <w:r>
              <w:t>2021</w:t>
            </w:r>
          </w:p>
          <w:p w:rsidR="00FB2B2E" w:rsidRPr="00FB2B2E" w:rsidRDefault="00FB2B2E" w:rsidP="00FB2B2E"/>
          <w:p w:rsidR="00FB2B2E" w:rsidRPr="00FB2B2E" w:rsidRDefault="00FB2B2E" w:rsidP="00FB2B2E"/>
          <w:p w:rsidR="00FB2B2E" w:rsidRDefault="00FB2B2E" w:rsidP="00FB2B2E"/>
          <w:p w:rsidR="003176C5" w:rsidRDefault="00FB2B2E" w:rsidP="00FB2B2E">
            <w:r>
              <w:t xml:space="preserve">         2011 - 2016</w:t>
            </w:r>
          </w:p>
          <w:p w:rsidR="003176C5" w:rsidRPr="003176C5" w:rsidRDefault="003176C5" w:rsidP="003176C5"/>
          <w:p w:rsidR="003176C5" w:rsidRDefault="003176C5" w:rsidP="003176C5"/>
          <w:p w:rsidR="00425319" w:rsidRPr="003176C5" w:rsidRDefault="003176C5" w:rsidP="003176C5">
            <w:r>
              <w:t xml:space="preserve">         2005 - 2010</w:t>
            </w:r>
          </w:p>
        </w:tc>
        <w:tc>
          <w:tcPr>
            <w:tcW w:w="186" w:type="dxa"/>
          </w:tcPr>
          <w:p w:rsidR="00FB2B2E" w:rsidRDefault="00FB2B2E"/>
          <w:p w:rsidR="00FB2B2E" w:rsidRPr="00FB2B2E" w:rsidRDefault="00FB2B2E" w:rsidP="00FB2B2E"/>
          <w:p w:rsidR="00FB2B2E" w:rsidRPr="00FB2B2E" w:rsidRDefault="00FB2B2E" w:rsidP="00FB2B2E"/>
          <w:p w:rsidR="008E3D50" w:rsidRPr="00FB2B2E" w:rsidRDefault="008E3D50" w:rsidP="00FB2B2E"/>
        </w:tc>
        <w:tc>
          <w:tcPr>
            <w:tcW w:w="7940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:kern w:val="0"/>
              </w:rPr>
              <w:id w:val="-691765356"/>
            </w:sdtPr>
            <w:sdtEndPr>
              <w:rPr>
                <w:color w:val="000000" w:themeColor="text1"/>
              </w:rPr>
            </w:sdtEndPr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:kern w:val="0"/>
                  </w:rPr>
                  <w:id w:val="-1126388115"/>
                </w:sdtPr>
                <w:sdtEndPr>
                  <w:rPr>
                    <w:color w:val="000000" w:themeColor="text1"/>
                  </w:rPr>
                </w:sdtEndPr>
                <w:sdtContent>
                  <w:sdt>
                    <w:sdtPr>
                      <w:id w:val="-298228076"/>
                      <w:temporary/>
                      <w:showingPlcHdr/>
                      <w:text/>
                    </w:sdtPr>
                    <w:sdtEndPr/>
                    <w:sdtContent>
                      <w:p w:rsidR="00425319" w:rsidRDefault="00286C1D">
                        <w:pPr>
                          <w:pStyle w:val="Heading2"/>
                        </w:pPr>
                        <w:r w:rsidRPr="00C7207E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>[School Name—Location—Degree]</w:t>
                        </w:r>
                      </w:p>
                    </w:sdtContent>
                  </w:sdt>
                  <w:p w:rsidR="003B315E" w:rsidRDefault="003B315E" w:rsidP="003B315E">
                    <w:pPr>
                      <w:pStyle w:val="NoSpacing"/>
                      <w:spacing w:line="360" w:lineRule="auto"/>
                      <w:rPr>
                        <w:rFonts w:ascii="Times New Roman" w:hAnsi="Times New Roman" w:cs="Times New Roman"/>
                        <w:color w:val="auto"/>
                        <w:sz w:val="24"/>
                        <w:szCs w:val="24"/>
                      </w:rPr>
                    </w:pPr>
                    <w:r w:rsidRPr="003B315E">
                      <w:rPr>
                        <w:rFonts w:ascii="Times New Roman" w:hAnsi="Times New Roman" w:cs="Times New Roman"/>
                        <w:color w:val="auto"/>
                        <w:sz w:val="24"/>
                        <w:szCs w:val="24"/>
                      </w:rPr>
                      <w:t>OBAFEMI AWOLOWO UNIVERSITY TEACHING HOSPITALS      COMPLEX, SCHOOLS OF NURSING</w:t>
                    </w:r>
                    <w:r>
                      <w:rPr>
                        <w:rFonts w:ascii="Times New Roman" w:hAnsi="Times New Roman" w:cs="Times New Roman"/>
                        <w:color w:val="auto"/>
                        <w:sz w:val="24"/>
                        <w:szCs w:val="24"/>
                      </w:rPr>
                      <w:t xml:space="preserve"> -- ILE-IFE, OSUN STATE –REGISTERED NURSE CERTIFICATE</w:t>
                    </w:r>
                  </w:p>
                  <w:p w:rsidR="003B315E" w:rsidRPr="003B315E" w:rsidRDefault="003B315E" w:rsidP="003B315E">
                    <w:pPr>
                      <w:pStyle w:val="NoSpacing"/>
                      <w:spacing w:line="360" w:lineRule="auto"/>
                      <w:rPr>
                        <w:rFonts w:ascii="Times New Roman" w:hAnsi="Times New Roman" w:cs="Times New Roman"/>
                        <w:color w:val="auto"/>
                        <w:sz w:val="24"/>
                        <w:szCs w:val="24"/>
                      </w:rPr>
                    </w:pPr>
                  </w:p>
                  <w:p w:rsidR="003B315E" w:rsidRDefault="00FB2B2E" w:rsidP="003B315E">
                    <w:pPr>
                      <w:pStyle w:val="NoSpacing"/>
                      <w:spacing w:line="360" w:lineRule="auto"/>
                      <w:rPr>
                        <w:rFonts w:ascii="Times New Roman" w:hAnsi="Times New Roman" w:cs="Times New Roman"/>
                        <w:color w:val="auto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color w:val="auto"/>
                        <w:sz w:val="24"/>
                        <w:szCs w:val="24"/>
                      </w:rPr>
                      <w:t>SPED INTERNATIONAL SECONDARY SCHOOL, OYO, OYO</w:t>
                    </w:r>
                    <w:r w:rsidR="00172B62">
                      <w:rPr>
                        <w:rFonts w:ascii="Times New Roman" w:hAnsi="Times New Roman" w:cs="Times New Roman"/>
                        <w:color w:val="auto"/>
                        <w:sz w:val="24"/>
                        <w:szCs w:val="24"/>
                      </w:rPr>
                      <w:t xml:space="preserve"> </w:t>
                    </w:r>
                    <w:r w:rsidR="00713203">
                      <w:rPr>
                        <w:rFonts w:ascii="Times New Roman" w:hAnsi="Times New Roman" w:cs="Times New Roman"/>
                        <w:color w:val="auto"/>
                        <w:sz w:val="24"/>
                        <w:szCs w:val="24"/>
                      </w:rPr>
                      <w:t>STATE – SECONDARY SCHOOL CERTIFICATE EXAMINATION</w:t>
                    </w:r>
                  </w:p>
                  <w:p w:rsidR="00172B62" w:rsidRDefault="00172B62" w:rsidP="003B315E">
                    <w:pPr>
                      <w:pStyle w:val="NoSpacing"/>
                      <w:spacing w:line="360" w:lineRule="auto"/>
                      <w:rPr>
                        <w:rFonts w:ascii="Times New Roman" w:hAnsi="Times New Roman" w:cs="Times New Roman"/>
                        <w:color w:val="auto"/>
                        <w:sz w:val="24"/>
                        <w:szCs w:val="24"/>
                      </w:rPr>
                    </w:pPr>
                  </w:p>
                  <w:p w:rsidR="00425319" w:rsidRPr="003C1F40" w:rsidRDefault="003176C5" w:rsidP="003C1F40">
                    <w:pPr>
                      <w:pStyle w:val="NoSpacing"/>
                      <w:spacing w:line="360" w:lineRule="auto"/>
                      <w:rPr>
                        <w:rFonts w:ascii="Times New Roman" w:hAnsi="Times New Roman" w:cs="Times New Roman"/>
                        <w:color w:val="auto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color w:val="auto"/>
                        <w:sz w:val="24"/>
                        <w:szCs w:val="24"/>
                      </w:rPr>
                      <w:t>OVERCOMERS NURSERY AND PRIMARY SCHOOL</w:t>
                    </w:r>
                    <w:r w:rsidR="009A20A1">
                      <w:rPr>
                        <w:rFonts w:ascii="Times New Roman" w:hAnsi="Times New Roman" w:cs="Times New Roman"/>
                        <w:color w:val="auto"/>
                        <w:sz w:val="24"/>
                        <w:szCs w:val="24"/>
                      </w:rPr>
                      <w:t>, MOBOLA</w:t>
                    </w:r>
                    <w:r w:rsidR="00B01289">
                      <w:rPr>
                        <w:rFonts w:ascii="Times New Roman" w:hAnsi="Times New Roman" w:cs="Times New Roman"/>
                        <w:color w:val="auto"/>
                        <w:sz w:val="24"/>
                        <w:szCs w:val="24"/>
                      </w:rPr>
                      <w:t>G</w:t>
                    </w:r>
                    <w:r w:rsidR="009A20A1">
                      <w:rPr>
                        <w:rFonts w:ascii="Times New Roman" w:hAnsi="Times New Roman" w:cs="Times New Roman"/>
                        <w:color w:val="auto"/>
                        <w:sz w:val="24"/>
                        <w:szCs w:val="24"/>
                      </w:rPr>
                      <w:t>E, OYO, OYO STATE</w:t>
                    </w:r>
                    <w:r w:rsidR="00172B62">
                      <w:rPr>
                        <w:rFonts w:ascii="Times New Roman" w:hAnsi="Times New Roman" w:cs="Times New Roman"/>
                        <w:color w:val="auto"/>
                        <w:sz w:val="24"/>
                        <w:szCs w:val="24"/>
                      </w:rPr>
                      <w:t xml:space="preserve"> – PRIMARY SCHOOL LEAVING CERTIFICATE</w:t>
                    </w:r>
                  </w:p>
                </w:sdtContent>
              </w:sdt>
            </w:sdtContent>
          </w:sdt>
        </w:tc>
      </w:tr>
      <w:tr w:rsidR="00425319" w:rsidTr="008E3D50">
        <w:tc>
          <w:tcPr>
            <w:tcW w:w="1974" w:type="dxa"/>
          </w:tcPr>
          <w:p w:rsidR="00425319" w:rsidRPr="008E3D50" w:rsidRDefault="000F4438" w:rsidP="000F4438">
            <w:pPr>
              <w:pStyle w:val="Heading1"/>
              <w:jc w:val="center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certifications &amp; licenses</w:t>
            </w:r>
          </w:p>
        </w:tc>
        <w:tc>
          <w:tcPr>
            <w:tcW w:w="186" w:type="dxa"/>
          </w:tcPr>
          <w:p w:rsidR="00425319" w:rsidRPr="008E3D50" w:rsidRDefault="00425319">
            <w:pPr>
              <w:rPr>
                <w:b/>
              </w:rPr>
            </w:pPr>
          </w:p>
        </w:tc>
        <w:tc>
          <w:tcPr>
            <w:tcW w:w="7940" w:type="dxa"/>
          </w:tcPr>
          <w:p w:rsidR="00425319" w:rsidRDefault="00396E50" w:rsidP="00396E50">
            <w:pPr>
              <w:pStyle w:val="ResumeTex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F4E3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BASIC LIFE SUPPORT- MEDTIGO &amp; TEAMHEALTH</w:t>
            </w:r>
          </w:p>
          <w:p w:rsidR="004F4E36" w:rsidRPr="004F4E36" w:rsidRDefault="004F4E36" w:rsidP="00396E50">
            <w:pPr>
              <w:pStyle w:val="ResumeTex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  <w:p w:rsidR="00CE6AD8" w:rsidRDefault="00CE6AD8" w:rsidP="00396E50">
            <w:pPr>
              <w:pStyle w:val="ResumeTex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F4E3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ADVANCED CARDIAC LIFE SUPPORT- MEDTIGO &amp; TEAMHEALTH</w:t>
            </w:r>
          </w:p>
          <w:p w:rsidR="00F70BB6" w:rsidRDefault="00F70BB6" w:rsidP="00396E50">
            <w:pPr>
              <w:pStyle w:val="ResumeTex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  <w:p w:rsidR="00F70BB6" w:rsidRDefault="00F70BB6" w:rsidP="00F70BB6">
            <w:pPr>
              <w:pStyle w:val="ResumeTex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SCHOOL OF EFFECTIVE MINISTRY &amp; LEADERSHIP (THURS., 25</w:t>
            </w:r>
            <w:r w:rsidRPr="00EB52C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– SAT. 27</w:t>
            </w:r>
            <w:r w:rsidRPr="00EB52C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JULY, 2019) </w:t>
            </w:r>
          </w:p>
          <w:p w:rsidR="00F70BB6" w:rsidRDefault="00F70BB6" w:rsidP="00F70BB6">
            <w:pPr>
              <w:pStyle w:val="ResumeTex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  <w:p w:rsidR="00F70BB6" w:rsidRDefault="00F70BB6" w:rsidP="00F70BB6">
            <w:pPr>
              <w:pStyle w:val="ResumeTex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GOO</w:t>
            </w:r>
            <w:r w:rsidR="006D21F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LE DIGITAL SKILLS FOR AFRICA (18/07/2020)</w:t>
            </w:r>
          </w:p>
          <w:p w:rsidR="00F70BB6" w:rsidRDefault="00F70BB6" w:rsidP="00F70BB6">
            <w:pPr>
              <w:pStyle w:val="ResumeTex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  <w:p w:rsidR="00F70BB6" w:rsidRDefault="00F70BB6" w:rsidP="00F70BB6">
            <w:pPr>
              <w:pStyle w:val="ResumeTex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CERTIFICATE OF VOLUNTEERING (</w:t>
            </w:r>
            <w:r w:rsidRPr="00EB52CC">
              <w:rPr>
                <w:rFonts w:ascii="Algerian" w:hAnsi="Algerian" w:cs="Times New Roman"/>
                <w:color w:val="auto"/>
                <w:sz w:val="24"/>
                <w:szCs w:val="24"/>
              </w:rPr>
              <w:t>CARIDAD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  <w:p w:rsidR="00B01289" w:rsidRPr="00396E50" w:rsidRDefault="00B01289" w:rsidP="00F70BB6">
            <w:pPr>
              <w:pStyle w:val="Resume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REGISTERED NURSE LINCENSE</w:t>
            </w:r>
          </w:p>
        </w:tc>
      </w:tr>
      <w:tr w:rsidR="0090777B" w:rsidTr="008E3D50">
        <w:tc>
          <w:tcPr>
            <w:tcW w:w="1974" w:type="dxa"/>
          </w:tcPr>
          <w:p w:rsidR="0090777B" w:rsidRPr="008E3D50" w:rsidRDefault="0090777B" w:rsidP="0090777B">
            <w:pPr>
              <w:pStyle w:val="Heading1"/>
              <w:tabs>
                <w:tab w:val="left" w:pos="421"/>
              </w:tabs>
              <w:jc w:val="left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ab/>
            </w:r>
            <w:r w:rsidRPr="008E3D50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languages</w:t>
            </w:r>
          </w:p>
        </w:tc>
        <w:tc>
          <w:tcPr>
            <w:tcW w:w="186" w:type="dxa"/>
          </w:tcPr>
          <w:p w:rsidR="0090777B" w:rsidRDefault="0090777B"/>
        </w:tc>
        <w:tc>
          <w:tcPr>
            <w:tcW w:w="7940" w:type="dxa"/>
          </w:tcPr>
          <w:p w:rsidR="007A5F0D" w:rsidRDefault="0090777B" w:rsidP="004F4E36">
            <w:pPr>
              <w:pStyle w:val="ResumeTex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t xml:space="preserve"> </w:t>
            </w:r>
            <w:r w:rsidRPr="0090777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ENGLISH</w:t>
            </w:r>
            <w:r w:rsidR="000F443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F60B8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LANGUAGE </w:t>
            </w:r>
            <w:r w:rsidR="000F443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 Full Professional Fluency)</w:t>
            </w:r>
          </w:p>
          <w:p w:rsidR="007A5F0D" w:rsidRPr="0090777B" w:rsidRDefault="007A5F0D" w:rsidP="004F4E36">
            <w:pPr>
              <w:pStyle w:val="ResumeTex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YORUBA</w:t>
            </w:r>
            <w:r w:rsidR="000F443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="00F60B8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(First Language Speaker)</w:t>
            </w:r>
          </w:p>
        </w:tc>
      </w:tr>
      <w:tr w:rsidR="00425319" w:rsidTr="008E3D50">
        <w:tc>
          <w:tcPr>
            <w:tcW w:w="1974" w:type="dxa"/>
          </w:tcPr>
          <w:p w:rsidR="00425319" w:rsidRPr="008E3D50" w:rsidRDefault="0090777B">
            <w:pPr>
              <w:pStyle w:val="Heading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3D50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INTERESTS</w:t>
            </w:r>
          </w:p>
        </w:tc>
        <w:tc>
          <w:tcPr>
            <w:tcW w:w="186" w:type="dxa"/>
          </w:tcPr>
          <w:p w:rsidR="00425319" w:rsidRPr="008E3D50" w:rsidRDefault="00425319">
            <w:pPr>
              <w:rPr>
                <w:b/>
              </w:rPr>
            </w:pPr>
          </w:p>
        </w:tc>
        <w:tc>
          <w:tcPr>
            <w:tcW w:w="7940" w:type="dxa"/>
          </w:tcPr>
          <w:p w:rsidR="00425319" w:rsidRDefault="004F4E36" w:rsidP="004F4E36">
            <w:pPr>
              <w:pStyle w:val="ResumeTex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t xml:space="preserve"> </w:t>
            </w:r>
            <w:r w:rsidR="0090777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CRITICAL CARE NURSING</w:t>
            </w:r>
          </w:p>
          <w:p w:rsidR="0090777B" w:rsidRPr="00D82A9C" w:rsidRDefault="00B01289" w:rsidP="004F4E36">
            <w:pPr>
              <w:pStyle w:val="ResumeTex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PERIOPERATIVE</w:t>
            </w:r>
            <w:r w:rsidR="0090777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NURSING</w:t>
            </w:r>
          </w:p>
        </w:tc>
      </w:tr>
      <w:tr w:rsidR="0090777B" w:rsidTr="008E3D50">
        <w:tc>
          <w:tcPr>
            <w:tcW w:w="1974" w:type="dxa"/>
          </w:tcPr>
          <w:p w:rsidR="0090777B" w:rsidRPr="008E3D50" w:rsidRDefault="0090777B" w:rsidP="00840502">
            <w:pPr>
              <w:pStyle w:val="Heading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8E3D50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REFERENCES</w:t>
            </w:r>
          </w:p>
        </w:tc>
        <w:tc>
          <w:tcPr>
            <w:tcW w:w="186" w:type="dxa"/>
          </w:tcPr>
          <w:p w:rsidR="0090777B" w:rsidRPr="008E3D50" w:rsidRDefault="0090777B" w:rsidP="00840502">
            <w:pPr>
              <w:rPr>
                <w:b/>
              </w:rPr>
            </w:pPr>
          </w:p>
        </w:tc>
        <w:tc>
          <w:tcPr>
            <w:tcW w:w="7940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</w:rPr>
              <w:id w:val="-1883713024"/>
            </w:sdtPr>
            <w:sdtEndPr/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</w:rPr>
                  <w:id w:val="-1368215953"/>
                </w:sdtPr>
                <w:sdtEndPr/>
                <w:sdtContent>
                  <w:p w:rsidR="00294829" w:rsidRDefault="00294829" w:rsidP="00840502">
                    <w:pPr>
                      <w:pStyle w:val="Heading2"/>
                      <w:rPr>
                        <w:rFonts w:ascii="Times New Roman" w:hAnsi="Times New Roman" w:cs="Times New Roman"/>
                        <w:b w:val="0"/>
                        <w:color w:val="auto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b w:val="0"/>
                        <w:color w:val="auto"/>
                        <w:sz w:val="24"/>
                        <w:szCs w:val="24"/>
                      </w:rPr>
                      <w:t xml:space="preserve">MRS T.I. AMIRE </w:t>
                    </w:r>
                  </w:p>
                  <w:p w:rsidR="00294829" w:rsidRDefault="00294829" w:rsidP="00840502">
                    <w:pPr>
                      <w:pStyle w:val="Heading2"/>
                      <w:rPr>
                        <w:rFonts w:ascii="Times New Roman" w:hAnsi="Times New Roman" w:cs="Times New Roman"/>
                        <w:b w:val="0"/>
                        <w:color w:val="auto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b w:val="0"/>
                        <w:color w:val="auto"/>
                        <w:sz w:val="24"/>
                        <w:szCs w:val="24"/>
                      </w:rPr>
                      <w:t>DEPARTMENT OF NURSING, OBAFEMI AWOLOWO TEACHING HOSPITAL COMPLEX ILE-IFE, OSUN STATE.</w:t>
                    </w:r>
                  </w:p>
                  <w:p w:rsidR="00294829" w:rsidRPr="00294829" w:rsidRDefault="00294829" w:rsidP="00294829">
                    <w:r>
                      <w:t>08037180573</w:t>
                    </w:r>
                  </w:p>
                  <w:p w:rsidR="0090777B" w:rsidRDefault="00294829" w:rsidP="00840502">
                    <w:pPr>
                      <w:pStyle w:val="Heading2"/>
                      <w:rPr>
                        <w:rFonts w:ascii="Times New Roman" w:hAnsi="Times New Roman" w:cs="Times New Roman"/>
                        <w:b w:val="0"/>
                        <w:color w:val="auto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b w:val="0"/>
                        <w:color w:val="auto"/>
                        <w:sz w:val="24"/>
                        <w:szCs w:val="24"/>
                      </w:rPr>
                      <w:t>MR J.A OGUNWUSI</w:t>
                    </w:r>
                  </w:p>
                  <w:p w:rsidR="00294829" w:rsidRDefault="00294829" w:rsidP="00294829">
                    <w:pPr>
                      <w:pStyle w:val="Heading2"/>
                      <w:rPr>
                        <w:rFonts w:ascii="Times New Roman" w:hAnsi="Times New Roman" w:cs="Times New Roman"/>
                        <w:b w:val="0"/>
                        <w:color w:val="auto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b w:val="0"/>
                        <w:color w:val="auto"/>
                        <w:sz w:val="24"/>
                        <w:szCs w:val="24"/>
                      </w:rPr>
                      <w:t>DEPARTMENT OF NURSING, OBAFEMI AWOLOWO TEACHING HOSPITAL COMPLEX ILE-IFE, OSUN STATE.</w:t>
                    </w:r>
                  </w:p>
                  <w:p w:rsidR="00294829" w:rsidRPr="00294829" w:rsidRDefault="00294829" w:rsidP="00294829">
                    <w:r>
                      <w:t>08032295782</w:t>
                    </w:r>
                    <w:bookmarkStart w:id="0" w:name="_GoBack"/>
                    <w:bookmarkEnd w:id="0"/>
                  </w:p>
                  <w:p w:rsidR="0090777B" w:rsidRPr="00084E62" w:rsidRDefault="007B02DC" w:rsidP="00084E62">
                    <w:pPr>
                      <w:pStyle w:val="ResumeText"/>
                      <w:rPr>
                        <w:color w:val="auto"/>
                      </w:rPr>
                    </w:pPr>
                  </w:p>
                </w:sdtContent>
              </w:sdt>
            </w:sdtContent>
          </w:sdt>
        </w:tc>
      </w:tr>
    </w:tbl>
    <w:p w:rsidR="00425319" w:rsidRDefault="0090777B">
      <w:r>
        <w:t xml:space="preserve">           </w:t>
      </w:r>
    </w:p>
    <w:p w:rsidR="00652C69" w:rsidRDefault="00652C69"/>
    <w:p w:rsidR="00652C69" w:rsidRDefault="00652C69"/>
    <w:p w:rsidR="00652C69" w:rsidRDefault="00652C69"/>
    <w:p w:rsidR="00652C69" w:rsidRDefault="00652C69" w:rsidP="00381CCB">
      <w:pPr>
        <w:spacing w:before="0" w:after="0" w:line="240" w:lineRule="auto"/>
      </w:pPr>
      <w:r>
        <w:t xml:space="preserve"> ------------------------------------------------------</w:t>
      </w:r>
      <w:r>
        <w:tab/>
      </w:r>
      <w:r>
        <w:tab/>
      </w:r>
      <w:r>
        <w:tab/>
      </w:r>
      <w:r>
        <w:tab/>
      </w:r>
      <w:r>
        <w:tab/>
        <w:t xml:space="preserve">      ------------------------</w:t>
      </w:r>
    </w:p>
    <w:p w:rsidR="00652C69" w:rsidRPr="00652C69" w:rsidRDefault="00652C69" w:rsidP="00381CCB">
      <w:pPr>
        <w:spacing w:before="0" w:after="0" w:line="240" w:lineRule="auto"/>
        <w:rPr>
          <w:rFonts w:ascii="Tahoma" w:hAnsi="Tahoma" w:cs="Tahoma"/>
          <w:b/>
          <w:sz w:val="24"/>
          <w:szCs w:val="24"/>
        </w:rPr>
      </w:pPr>
      <w:r w:rsidRPr="00652C69">
        <w:rPr>
          <w:rFonts w:ascii="Tahoma" w:hAnsi="Tahoma" w:cs="Tahoma"/>
          <w:b/>
          <w:sz w:val="24"/>
          <w:szCs w:val="24"/>
        </w:rPr>
        <w:t xml:space="preserve">Bukola Juwairah </w:t>
      </w:r>
      <w:r>
        <w:rPr>
          <w:rFonts w:ascii="Tahoma" w:hAnsi="Tahoma" w:cs="Tahoma"/>
          <w:b/>
          <w:sz w:val="24"/>
          <w:szCs w:val="24"/>
        </w:rPr>
        <w:t>ANIMASAUN</w:t>
      </w:r>
      <w:r>
        <w:rPr>
          <w:rFonts w:ascii="Tahoma" w:hAnsi="Tahoma" w:cs="Tahoma"/>
          <w:b/>
          <w:sz w:val="24"/>
          <w:szCs w:val="24"/>
        </w:rPr>
        <w:tab/>
      </w:r>
      <w:r>
        <w:rPr>
          <w:rFonts w:ascii="Tahoma" w:hAnsi="Tahoma" w:cs="Tahoma"/>
          <w:b/>
          <w:sz w:val="24"/>
          <w:szCs w:val="24"/>
        </w:rPr>
        <w:tab/>
      </w:r>
      <w:r>
        <w:rPr>
          <w:rFonts w:ascii="Tahoma" w:hAnsi="Tahoma" w:cs="Tahoma"/>
          <w:b/>
          <w:sz w:val="24"/>
          <w:szCs w:val="24"/>
        </w:rPr>
        <w:tab/>
      </w:r>
      <w:r>
        <w:rPr>
          <w:rFonts w:ascii="Tahoma" w:hAnsi="Tahoma" w:cs="Tahoma"/>
          <w:b/>
          <w:sz w:val="24"/>
          <w:szCs w:val="24"/>
        </w:rPr>
        <w:tab/>
      </w:r>
      <w:r>
        <w:rPr>
          <w:rFonts w:ascii="Tahoma" w:hAnsi="Tahoma" w:cs="Tahoma"/>
          <w:b/>
          <w:sz w:val="24"/>
          <w:szCs w:val="24"/>
        </w:rPr>
        <w:tab/>
      </w:r>
      <w:r>
        <w:rPr>
          <w:rFonts w:ascii="Tahoma" w:hAnsi="Tahoma" w:cs="Tahoma"/>
          <w:b/>
          <w:sz w:val="24"/>
          <w:szCs w:val="24"/>
        </w:rPr>
        <w:tab/>
        <w:t xml:space="preserve">       </w:t>
      </w:r>
      <w:r w:rsidR="00AE1C3A">
        <w:rPr>
          <w:rFonts w:ascii="Tahoma" w:hAnsi="Tahoma" w:cs="Tahoma"/>
          <w:b/>
          <w:sz w:val="24"/>
          <w:szCs w:val="24"/>
        </w:rPr>
        <w:t xml:space="preserve">   </w:t>
      </w:r>
      <w:r>
        <w:rPr>
          <w:rFonts w:ascii="Tahoma" w:hAnsi="Tahoma" w:cs="Tahoma"/>
          <w:b/>
          <w:sz w:val="24"/>
          <w:szCs w:val="24"/>
        </w:rPr>
        <w:t xml:space="preserve"> </w:t>
      </w:r>
      <w:r w:rsidRPr="00652C69">
        <w:rPr>
          <w:rFonts w:ascii="Tahoma" w:hAnsi="Tahoma" w:cs="Tahoma"/>
          <w:b/>
          <w:sz w:val="24"/>
          <w:szCs w:val="24"/>
        </w:rPr>
        <w:t>Date</w:t>
      </w:r>
    </w:p>
    <w:sectPr w:rsidR="00652C69" w:rsidRPr="00652C69" w:rsidSect="00614EF4">
      <w:footerReference w:type="default" r:id="rId11"/>
      <w:pgSz w:w="12240" w:h="15840" w:code="1"/>
      <w:pgMar w:top="1080" w:right="1080" w:bottom="1080" w:left="108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02DC" w:rsidRDefault="007B02DC">
      <w:pPr>
        <w:spacing w:before="0" w:after="0" w:line="240" w:lineRule="auto"/>
      </w:pPr>
      <w:r>
        <w:separator/>
      </w:r>
    </w:p>
  </w:endnote>
  <w:endnote w:type="continuationSeparator" w:id="0">
    <w:p w:rsidR="007B02DC" w:rsidRDefault="007B02D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0502" w:rsidRDefault="00840502">
    <w:pPr>
      <w:pStyle w:val="Footer"/>
    </w:pPr>
    <w:r>
      <w:t xml:space="preserve">Page </w:t>
    </w:r>
    <w:r w:rsidR="00947850">
      <w:fldChar w:fldCharType="begin"/>
    </w:r>
    <w:r w:rsidR="00947850">
      <w:instrText xml:space="preserve"> PAGE </w:instrText>
    </w:r>
    <w:r w:rsidR="00947850">
      <w:fldChar w:fldCharType="separate"/>
    </w:r>
    <w:r w:rsidR="00294829">
      <w:rPr>
        <w:noProof/>
      </w:rPr>
      <w:t>2</w:t>
    </w:r>
    <w:r w:rsidR="00947850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02DC" w:rsidRDefault="007B02DC">
      <w:pPr>
        <w:spacing w:before="0" w:after="0" w:line="240" w:lineRule="auto"/>
      </w:pPr>
      <w:r>
        <w:separator/>
      </w:r>
    </w:p>
  </w:footnote>
  <w:footnote w:type="continuationSeparator" w:id="0">
    <w:p w:rsidR="007B02DC" w:rsidRDefault="007B02DC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6773BD"/>
    <w:multiLevelType w:val="hybridMultilevel"/>
    <w:tmpl w:val="59407686"/>
    <w:lvl w:ilvl="0" w:tplc="9586A8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AF01BE0"/>
    <w:multiLevelType w:val="hybridMultilevel"/>
    <w:tmpl w:val="3724B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EC4070"/>
    <w:multiLevelType w:val="hybridMultilevel"/>
    <w:tmpl w:val="A5F8A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2"/>
  <w:attachedTemplate r:id="rId1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5C6"/>
    <w:rsid w:val="00084E62"/>
    <w:rsid w:val="0009086C"/>
    <w:rsid w:val="000C33B0"/>
    <w:rsid w:val="000E0810"/>
    <w:rsid w:val="000F1C08"/>
    <w:rsid w:val="000F4438"/>
    <w:rsid w:val="00112829"/>
    <w:rsid w:val="001422F4"/>
    <w:rsid w:val="00172B62"/>
    <w:rsid w:val="00191504"/>
    <w:rsid w:val="001C49A6"/>
    <w:rsid w:val="001C6CDC"/>
    <w:rsid w:val="001F7D61"/>
    <w:rsid w:val="002045BE"/>
    <w:rsid w:val="00211513"/>
    <w:rsid w:val="0025096A"/>
    <w:rsid w:val="00253DB5"/>
    <w:rsid w:val="00257600"/>
    <w:rsid w:val="00286C1D"/>
    <w:rsid w:val="00294829"/>
    <w:rsid w:val="002A263F"/>
    <w:rsid w:val="002E4ABB"/>
    <w:rsid w:val="002F15AD"/>
    <w:rsid w:val="003176C5"/>
    <w:rsid w:val="00325D59"/>
    <w:rsid w:val="00333A2D"/>
    <w:rsid w:val="0034476E"/>
    <w:rsid w:val="003547B6"/>
    <w:rsid w:val="00381CCB"/>
    <w:rsid w:val="00391119"/>
    <w:rsid w:val="00396E50"/>
    <w:rsid w:val="003B315E"/>
    <w:rsid w:val="003C1F40"/>
    <w:rsid w:val="003E32FE"/>
    <w:rsid w:val="004106A3"/>
    <w:rsid w:val="00425319"/>
    <w:rsid w:val="0042745F"/>
    <w:rsid w:val="00452776"/>
    <w:rsid w:val="004C6621"/>
    <w:rsid w:val="004F4E36"/>
    <w:rsid w:val="005816B7"/>
    <w:rsid w:val="00592119"/>
    <w:rsid w:val="005A7D69"/>
    <w:rsid w:val="00610BA7"/>
    <w:rsid w:val="00614EF4"/>
    <w:rsid w:val="00652C69"/>
    <w:rsid w:val="006778BE"/>
    <w:rsid w:val="006A49EA"/>
    <w:rsid w:val="006D21FA"/>
    <w:rsid w:val="006D34B6"/>
    <w:rsid w:val="00702601"/>
    <w:rsid w:val="00713203"/>
    <w:rsid w:val="00762EEA"/>
    <w:rsid w:val="007A2A3F"/>
    <w:rsid w:val="007A5F0D"/>
    <w:rsid w:val="007B02DC"/>
    <w:rsid w:val="007D68B5"/>
    <w:rsid w:val="00840502"/>
    <w:rsid w:val="00851946"/>
    <w:rsid w:val="008A1496"/>
    <w:rsid w:val="008C2C71"/>
    <w:rsid w:val="008D11F2"/>
    <w:rsid w:val="008D4B79"/>
    <w:rsid w:val="008E3388"/>
    <w:rsid w:val="008E3D50"/>
    <w:rsid w:val="008E712C"/>
    <w:rsid w:val="008E7A2E"/>
    <w:rsid w:val="00903EC1"/>
    <w:rsid w:val="0090777B"/>
    <w:rsid w:val="00911568"/>
    <w:rsid w:val="00947850"/>
    <w:rsid w:val="009654A3"/>
    <w:rsid w:val="00990DB9"/>
    <w:rsid w:val="009A20A1"/>
    <w:rsid w:val="009B6FFD"/>
    <w:rsid w:val="00A214EF"/>
    <w:rsid w:val="00A41059"/>
    <w:rsid w:val="00A501D2"/>
    <w:rsid w:val="00A8701D"/>
    <w:rsid w:val="00AB062F"/>
    <w:rsid w:val="00AE1C3A"/>
    <w:rsid w:val="00B01289"/>
    <w:rsid w:val="00B07D2C"/>
    <w:rsid w:val="00B35B0B"/>
    <w:rsid w:val="00B4622F"/>
    <w:rsid w:val="00B676F2"/>
    <w:rsid w:val="00B96BA5"/>
    <w:rsid w:val="00BB08F9"/>
    <w:rsid w:val="00BC0850"/>
    <w:rsid w:val="00C23979"/>
    <w:rsid w:val="00C23A36"/>
    <w:rsid w:val="00C7207E"/>
    <w:rsid w:val="00CC3CCD"/>
    <w:rsid w:val="00CD185B"/>
    <w:rsid w:val="00CD514E"/>
    <w:rsid w:val="00CE6AD8"/>
    <w:rsid w:val="00D3018E"/>
    <w:rsid w:val="00D669D8"/>
    <w:rsid w:val="00D82A9C"/>
    <w:rsid w:val="00DA4FB1"/>
    <w:rsid w:val="00E178E8"/>
    <w:rsid w:val="00E625C6"/>
    <w:rsid w:val="00EB52CC"/>
    <w:rsid w:val="00ED3A4E"/>
    <w:rsid w:val="00F046D5"/>
    <w:rsid w:val="00F12604"/>
    <w:rsid w:val="00F16757"/>
    <w:rsid w:val="00F43D46"/>
    <w:rsid w:val="00F456B3"/>
    <w:rsid w:val="00F60B81"/>
    <w:rsid w:val="00F657AD"/>
    <w:rsid w:val="00F70BB6"/>
    <w:rsid w:val="00F74B54"/>
    <w:rsid w:val="00FA135D"/>
    <w:rsid w:val="00FB2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466F2CF-A96F-4750-941E-C3A6D0523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8" w:unhideWhenUsed="1" w:qFormat="1"/>
    <w:lsdException w:name="Signature" w:semiHidden="1" w:uiPriority="8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 w:qFormat="1"/>
    <w:lsdException w:name="Date" w:semiHidden="1" w:uiPriority="8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9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4EF4"/>
    <w:rPr>
      <w:kern w:val="20"/>
    </w:rPr>
  </w:style>
  <w:style w:type="paragraph" w:styleId="Heading1">
    <w:name w:val="heading 1"/>
    <w:basedOn w:val="Normal"/>
    <w:next w:val="Normal"/>
    <w:link w:val="Heading1Char"/>
    <w:uiPriority w:val="1"/>
    <w:unhideWhenUsed/>
    <w:qFormat/>
    <w:rsid w:val="00614EF4"/>
    <w:pPr>
      <w:jc w:val="right"/>
      <w:outlineLvl w:val="0"/>
    </w:pPr>
    <w:rPr>
      <w:rFonts w:asciiTheme="majorHAnsi" w:eastAsiaTheme="majorEastAsia" w:hAnsiTheme="majorHAnsi" w:cstheme="majorBidi"/>
      <w:caps/>
      <w:color w:val="7E97AD" w:themeColor="accent1"/>
      <w:sz w:val="21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614EF4"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4EF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EF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EF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EF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EF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EF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EF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"/>
    <w:unhideWhenUsed/>
    <w:rsid w:val="00614EF4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"/>
    <w:rsid w:val="00614EF4"/>
    <w:rPr>
      <w:kern w:val="20"/>
    </w:rPr>
  </w:style>
  <w:style w:type="paragraph" w:styleId="Footer">
    <w:name w:val="footer"/>
    <w:basedOn w:val="Normal"/>
    <w:link w:val="FooterChar"/>
    <w:uiPriority w:val="2"/>
    <w:unhideWhenUsed/>
    <w:rsid w:val="00614EF4"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FooterChar">
    <w:name w:val="Footer Char"/>
    <w:basedOn w:val="DefaultParagraphFont"/>
    <w:link w:val="Footer"/>
    <w:uiPriority w:val="2"/>
    <w:rsid w:val="00614EF4"/>
    <w:rPr>
      <w:kern w:val="20"/>
    </w:rPr>
  </w:style>
  <w:style w:type="paragraph" w:customStyle="1" w:styleId="ResumeText">
    <w:name w:val="Resume Text"/>
    <w:basedOn w:val="Normal"/>
    <w:qFormat/>
    <w:rsid w:val="00614EF4"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semiHidden/>
    <w:rsid w:val="00614EF4"/>
    <w:rPr>
      <w:color w:val="808080"/>
    </w:rPr>
  </w:style>
  <w:style w:type="table" w:styleId="TableGrid">
    <w:name w:val="Table Grid"/>
    <w:basedOn w:val="TableNormal"/>
    <w:uiPriority w:val="59"/>
    <w:rsid w:val="00614E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1"/>
    <w:rsid w:val="00614EF4"/>
    <w:rPr>
      <w:rFonts w:asciiTheme="majorHAnsi" w:eastAsiaTheme="majorEastAsia" w:hAnsiTheme="majorHAnsi" w:cstheme="majorBidi"/>
      <w:caps/>
      <w:color w:val="7E97AD" w:themeColor="accent1"/>
      <w:kern w:val="20"/>
      <w:sz w:val="21"/>
    </w:rPr>
  </w:style>
  <w:style w:type="character" w:customStyle="1" w:styleId="Heading2Char">
    <w:name w:val="Heading 2 Char"/>
    <w:basedOn w:val="DefaultParagraphFont"/>
    <w:link w:val="Heading2"/>
    <w:uiPriority w:val="1"/>
    <w:rsid w:val="00614EF4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</w:rPr>
  </w:style>
  <w:style w:type="character" w:customStyle="1" w:styleId="Heading3Char">
    <w:name w:val="Heading 3 Char"/>
    <w:basedOn w:val="DefaultParagraphFont"/>
    <w:link w:val="Heading3"/>
    <w:uiPriority w:val="9"/>
    <w:rsid w:val="00614EF4"/>
    <w:rPr>
      <w:rFonts w:asciiTheme="majorHAnsi" w:eastAsiaTheme="majorEastAsia" w:hAnsiTheme="majorHAnsi" w:cstheme="majorBidi"/>
      <w:b/>
      <w:bCs/>
      <w:color w:val="7E97AD" w:themeColor="accent1"/>
      <w:kern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EF4"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EF4"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EF4"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EF4"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EF4"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EF4"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ResumeTable">
    <w:name w:val="Resume Table"/>
    <w:basedOn w:val="TableNormal"/>
    <w:uiPriority w:val="99"/>
    <w:rsid w:val="00614EF4"/>
    <w:tblPr>
      <w:tblInd w:w="0" w:type="dxa"/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TableNormal"/>
    <w:uiPriority w:val="99"/>
    <w:rsid w:val="00614EF4"/>
    <w:pPr>
      <w:spacing w:after="0" w:line="240" w:lineRule="auto"/>
      <w:ind w:left="144" w:right="144"/>
    </w:pPr>
    <w:tblPr>
      <w:tblInd w:w="0" w:type="dxa"/>
      <w:tblBorders>
        <w:insideH w:val="single" w:sz="4" w:space="0" w:color="D9D9D9" w:themeColor="background1" w:themeShade="D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paragraph" w:styleId="Date">
    <w:name w:val="Date"/>
    <w:basedOn w:val="Normal"/>
    <w:next w:val="Normal"/>
    <w:link w:val="DateChar"/>
    <w:uiPriority w:val="8"/>
    <w:qFormat/>
    <w:rsid w:val="00614EF4"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DateChar">
    <w:name w:val="Date Char"/>
    <w:basedOn w:val="DefaultParagraphFont"/>
    <w:link w:val="Date"/>
    <w:uiPriority w:val="8"/>
    <w:rsid w:val="00614EF4"/>
    <w:rPr>
      <w:rFonts w:asciiTheme="majorHAnsi" w:eastAsiaTheme="majorEastAsia" w:hAnsiTheme="majorHAnsi" w:cstheme="majorBidi"/>
      <w:caps/>
      <w:color w:val="7E97AD" w:themeColor="accent1"/>
      <w:kern w:val="20"/>
    </w:rPr>
  </w:style>
  <w:style w:type="paragraph" w:customStyle="1" w:styleId="Recipient">
    <w:name w:val="Recipient"/>
    <w:basedOn w:val="Normal"/>
    <w:uiPriority w:val="8"/>
    <w:unhideWhenUsed/>
    <w:qFormat/>
    <w:rsid w:val="00614EF4"/>
    <w:pPr>
      <w:spacing w:after="40"/>
    </w:pPr>
    <w:rPr>
      <w:b/>
      <w:bCs/>
    </w:rPr>
  </w:style>
  <w:style w:type="paragraph" w:styleId="Salutation">
    <w:name w:val="Salutation"/>
    <w:basedOn w:val="Normal"/>
    <w:next w:val="Normal"/>
    <w:link w:val="SalutationChar"/>
    <w:uiPriority w:val="8"/>
    <w:unhideWhenUsed/>
    <w:qFormat/>
    <w:rsid w:val="00614EF4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8"/>
    <w:rsid w:val="00614EF4"/>
    <w:rPr>
      <w:kern w:val="20"/>
    </w:rPr>
  </w:style>
  <w:style w:type="paragraph" w:styleId="Closing">
    <w:name w:val="Closing"/>
    <w:basedOn w:val="Normal"/>
    <w:link w:val="ClosingChar"/>
    <w:uiPriority w:val="8"/>
    <w:unhideWhenUsed/>
    <w:qFormat/>
    <w:rsid w:val="00614EF4"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8"/>
    <w:rsid w:val="00614EF4"/>
    <w:rPr>
      <w:kern w:val="20"/>
    </w:rPr>
  </w:style>
  <w:style w:type="paragraph" w:styleId="Signature">
    <w:name w:val="Signature"/>
    <w:basedOn w:val="Normal"/>
    <w:link w:val="SignatureChar"/>
    <w:uiPriority w:val="8"/>
    <w:unhideWhenUsed/>
    <w:qFormat/>
    <w:rsid w:val="00614EF4"/>
    <w:pPr>
      <w:spacing w:after="48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8"/>
    <w:rsid w:val="00614EF4"/>
    <w:rPr>
      <w:b/>
      <w:bCs/>
      <w:kern w:val="20"/>
    </w:rPr>
  </w:style>
  <w:style w:type="character" w:styleId="Emphasis">
    <w:name w:val="Emphasis"/>
    <w:basedOn w:val="DefaultParagraphFont"/>
    <w:uiPriority w:val="2"/>
    <w:unhideWhenUsed/>
    <w:qFormat/>
    <w:rsid w:val="00614EF4"/>
    <w:rPr>
      <w:color w:val="7E97AD" w:themeColor="accent1"/>
    </w:rPr>
  </w:style>
  <w:style w:type="paragraph" w:customStyle="1" w:styleId="ContactInfo">
    <w:name w:val="Contact Info"/>
    <w:basedOn w:val="Normal"/>
    <w:uiPriority w:val="2"/>
    <w:qFormat/>
    <w:rsid w:val="00614EF4"/>
    <w:pPr>
      <w:spacing w:after="0" w:line="240" w:lineRule="auto"/>
      <w:jc w:val="right"/>
    </w:pPr>
    <w:rPr>
      <w:sz w:val="18"/>
    </w:rPr>
  </w:style>
  <w:style w:type="paragraph" w:customStyle="1" w:styleId="Name">
    <w:name w:val="Name"/>
    <w:basedOn w:val="Normal"/>
    <w:next w:val="Normal"/>
    <w:uiPriority w:val="1"/>
    <w:qFormat/>
    <w:rsid w:val="00614EF4"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</w:rPr>
  </w:style>
  <w:style w:type="paragraph" w:styleId="NoSpacing">
    <w:name w:val="No Spacing"/>
    <w:basedOn w:val="Normal"/>
    <w:uiPriority w:val="99"/>
    <w:qFormat/>
    <w:rsid w:val="000C33B0"/>
    <w:pPr>
      <w:spacing w:before="0" w:after="0" w:line="240" w:lineRule="auto"/>
    </w:pPr>
    <w:rPr>
      <w:color w:val="000000" w:themeColor="text1"/>
      <w:kern w:val="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68B5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8B5"/>
    <w:rPr>
      <w:rFonts w:ascii="Tahoma" w:hAnsi="Tahoma" w:cs="Tahoma"/>
      <w:kern w:val="20"/>
      <w:sz w:val="16"/>
      <w:szCs w:val="16"/>
    </w:rPr>
  </w:style>
  <w:style w:type="paragraph" w:styleId="ListParagraph">
    <w:name w:val="List Paragraph"/>
    <w:basedOn w:val="Normal"/>
    <w:uiPriority w:val="34"/>
    <w:qFormat/>
    <w:rsid w:val="00333A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1033\Timeless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108E4E3350442009B9C854F8B4300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EB1908-6368-40E7-93D2-4093692FCE39}"/>
      </w:docPartPr>
      <w:docPartBody>
        <w:p w:rsidR="00EA2D85" w:rsidRDefault="00381229">
          <w:pPr>
            <w:pStyle w:val="7108E4E3350442009B9C854F8B430011"/>
          </w:pPr>
          <w:r>
            <w:t>[Street Address]</w:t>
          </w:r>
        </w:p>
      </w:docPartBody>
    </w:docPart>
    <w:docPart>
      <w:docPartPr>
        <w:name w:val="2F2EFA6799C14DBFAE2040B2B16DED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68D901-BCE1-44E9-BE3E-C2604E7D60CA}"/>
      </w:docPartPr>
      <w:docPartBody>
        <w:p w:rsidR="00EA2D85" w:rsidRDefault="00381229">
          <w:pPr>
            <w:pStyle w:val="2F2EFA6799C14DBFAE2040B2B16DED9A"/>
          </w:pPr>
          <w:r>
            <w:t>[City, ST ZIP Code]</w:t>
          </w:r>
        </w:p>
      </w:docPartBody>
    </w:docPart>
    <w:docPart>
      <w:docPartPr>
        <w:name w:val="A3CCAB6628B143028C858346F473DD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C61081-937E-4207-A565-1CC3AA839A2B}"/>
      </w:docPartPr>
      <w:docPartBody>
        <w:p w:rsidR="00EA2D85" w:rsidRDefault="00381229">
          <w:pPr>
            <w:pStyle w:val="A3CCAB6628B143028C858346F473DDF6"/>
          </w:pPr>
          <w:r>
            <w:t>[Telephone]</w:t>
          </w:r>
        </w:p>
      </w:docPartBody>
    </w:docPart>
    <w:docPart>
      <w:docPartPr>
        <w:name w:val="99291507204D41A0B0C146C696AC2D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DC3A79-8A5A-4547-8D3C-7FB5CEAAD028}"/>
      </w:docPartPr>
      <w:docPartBody>
        <w:p w:rsidR="00EA2D85" w:rsidRDefault="00381229">
          <w:pPr>
            <w:pStyle w:val="99291507204D41A0B0C146C696AC2DF1"/>
          </w:pPr>
          <w:r>
            <w:rPr>
              <w:rStyle w:val="Emphasis"/>
            </w:rPr>
            <w:t>[Email]</w:t>
          </w:r>
        </w:p>
      </w:docPartBody>
    </w:docPart>
    <w:docPart>
      <w:docPartPr>
        <w:name w:val="02878D40873845FDB492001B725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ACCE21-1341-4ACC-8DFE-3913A52843D8}"/>
      </w:docPartPr>
      <w:docPartBody>
        <w:p w:rsidR="00EA2D85" w:rsidRDefault="00381229">
          <w:pPr>
            <w:pStyle w:val="02878D40873845FDB492001B725214E4"/>
          </w:pPr>
          <w:r>
            <w:t>[Your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381229"/>
    <w:rsid w:val="00020A8C"/>
    <w:rsid w:val="00244DAE"/>
    <w:rsid w:val="002C0548"/>
    <w:rsid w:val="00321807"/>
    <w:rsid w:val="00381229"/>
    <w:rsid w:val="00470D19"/>
    <w:rsid w:val="00525747"/>
    <w:rsid w:val="00891DC5"/>
    <w:rsid w:val="00970D6A"/>
    <w:rsid w:val="009E7E00"/>
    <w:rsid w:val="00A236F4"/>
    <w:rsid w:val="00B75F5C"/>
    <w:rsid w:val="00BF7E57"/>
    <w:rsid w:val="00C17476"/>
    <w:rsid w:val="00E37161"/>
    <w:rsid w:val="00EA2D85"/>
    <w:rsid w:val="00F4592A"/>
    <w:rsid w:val="00F72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0D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08E4E3350442009B9C854F8B430011">
    <w:name w:val="7108E4E3350442009B9C854F8B430011"/>
    <w:rsid w:val="00970D6A"/>
  </w:style>
  <w:style w:type="paragraph" w:customStyle="1" w:styleId="2F2EFA6799C14DBFAE2040B2B16DED9A">
    <w:name w:val="2F2EFA6799C14DBFAE2040B2B16DED9A"/>
    <w:rsid w:val="00970D6A"/>
  </w:style>
  <w:style w:type="paragraph" w:customStyle="1" w:styleId="A3CCAB6628B143028C858346F473DDF6">
    <w:name w:val="A3CCAB6628B143028C858346F473DDF6"/>
    <w:rsid w:val="00970D6A"/>
  </w:style>
  <w:style w:type="paragraph" w:customStyle="1" w:styleId="18096BF36C9249DB994DC2A5B273FA7C">
    <w:name w:val="18096BF36C9249DB994DC2A5B273FA7C"/>
    <w:rsid w:val="00970D6A"/>
  </w:style>
  <w:style w:type="character" w:styleId="Emphasis">
    <w:name w:val="Emphasis"/>
    <w:basedOn w:val="DefaultParagraphFont"/>
    <w:uiPriority w:val="2"/>
    <w:unhideWhenUsed/>
    <w:qFormat/>
    <w:rsid w:val="00970D6A"/>
    <w:rPr>
      <w:color w:val="5B9BD5" w:themeColor="accent1"/>
    </w:rPr>
  </w:style>
  <w:style w:type="paragraph" w:customStyle="1" w:styleId="99291507204D41A0B0C146C696AC2DF1">
    <w:name w:val="99291507204D41A0B0C146C696AC2DF1"/>
    <w:rsid w:val="00970D6A"/>
  </w:style>
  <w:style w:type="paragraph" w:customStyle="1" w:styleId="02878D40873845FDB492001B725214E4">
    <w:name w:val="02878D40873845FDB492001B725214E4"/>
    <w:rsid w:val="00970D6A"/>
  </w:style>
  <w:style w:type="paragraph" w:customStyle="1" w:styleId="80549E4C32304327ABD0C239421A6030">
    <w:name w:val="80549E4C32304327ABD0C239421A6030"/>
    <w:rsid w:val="00970D6A"/>
  </w:style>
  <w:style w:type="paragraph" w:customStyle="1" w:styleId="ResumeText">
    <w:name w:val="Resume Text"/>
    <w:basedOn w:val="Normal"/>
    <w:qFormat/>
    <w:rsid w:val="00970D6A"/>
    <w:pPr>
      <w:spacing w:before="40" w:after="40" w:line="288" w:lineRule="auto"/>
      <w:ind w:right="1440"/>
    </w:pPr>
    <w:rPr>
      <w:color w:val="595959" w:themeColor="text1" w:themeTint="A6"/>
      <w:kern w:val="20"/>
      <w:sz w:val="20"/>
    </w:rPr>
  </w:style>
  <w:style w:type="paragraph" w:customStyle="1" w:styleId="01178D5BCA754819AEC21497277EE2D6">
    <w:name w:val="01178D5BCA754819AEC21497277EE2D6"/>
    <w:rsid w:val="00970D6A"/>
  </w:style>
  <w:style w:type="character" w:styleId="PlaceholderText">
    <w:name w:val="Placeholder Text"/>
    <w:basedOn w:val="DefaultParagraphFont"/>
    <w:uiPriority w:val="99"/>
    <w:semiHidden/>
    <w:rsid w:val="00BF7E57"/>
    <w:rPr>
      <w:color w:val="808080"/>
    </w:rPr>
  </w:style>
  <w:style w:type="paragraph" w:customStyle="1" w:styleId="4DBAA8A8E5684387A68562C71278EB49">
    <w:name w:val="4DBAA8A8E5684387A68562C71278EB49"/>
    <w:rsid w:val="00970D6A"/>
  </w:style>
  <w:style w:type="paragraph" w:customStyle="1" w:styleId="F46F917950824C33B3E43B4264C7DEF0">
    <w:name w:val="F46F917950824C33B3E43B4264C7DEF0"/>
    <w:rsid w:val="00970D6A"/>
  </w:style>
  <w:style w:type="paragraph" w:customStyle="1" w:styleId="AC0C4FB20DF84098868EF26F0148A59B">
    <w:name w:val="AC0C4FB20DF84098868EF26F0148A59B"/>
    <w:rsid w:val="00970D6A"/>
  </w:style>
  <w:style w:type="paragraph" w:customStyle="1" w:styleId="9C15542C12CB4C928875BE3FDA2F2198">
    <w:name w:val="9C15542C12CB4C928875BE3FDA2F2198"/>
    <w:rsid w:val="00970D6A"/>
  </w:style>
  <w:style w:type="paragraph" w:customStyle="1" w:styleId="A223A50CD647463891A8A03278ABC4FE">
    <w:name w:val="A223A50CD647463891A8A03278ABC4FE"/>
    <w:rsid w:val="00970D6A"/>
  </w:style>
  <w:style w:type="paragraph" w:customStyle="1" w:styleId="E70B2EBEA15844B19E5B7C4E1A4B469D">
    <w:name w:val="E70B2EBEA15844B19E5B7C4E1A4B469D"/>
    <w:rsid w:val="00970D6A"/>
  </w:style>
  <w:style w:type="paragraph" w:customStyle="1" w:styleId="1E5AD9DE15E247189113662D8EEB53AA">
    <w:name w:val="1E5AD9DE15E247189113662D8EEB53AA"/>
    <w:rsid w:val="00970D6A"/>
  </w:style>
  <w:style w:type="paragraph" w:customStyle="1" w:styleId="E4D61EAD38964DAF8C01A7EE1E5C59C4">
    <w:name w:val="E4D61EAD38964DAF8C01A7EE1E5C59C4"/>
    <w:rsid w:val="00970D6A"/>
  </w:style>
  <w:style w:type="paragraph" w:customStyle="1" w:styleId="6A69C524980D4DEBAD1CC746CCBDCFD7">
    <w:name w:val="6A69C524980D4DEBAD1CC746CCBDCFD7"/>
    <w:rsid w:val="00970D6A"/>
  </w:style>
  <w:style w:type="paragraph" w:customStyle="1" w:styleId="C2D84CCBF5B047769C22F2C36EB691F9">
    <w:name w:val="C2D84CCBF5B047769C22F2C36EB691F9"/>
    <w:rsid w:val="00970D6A"/>
  </w:style>
  <w:style w:type="paragraph" w:customStyle="1" w:styleId="AE9FED8C73994F24BE7D410C0C1AE7A1">
    <w:name w:val="AE9FED8C73994F24BE7D410C0C1AE7A1"/>
    <w:rsid w:val="00970D6A"/>
  </w:style>
  <w:style w:type="paragraph" w:customStyle="1" w:styleId="B7A033278D2E422BA3DD5A3FDF74D50B">
    <w:name w:val="B7A033278D2E422BA3DD5A3FDF74D50B"/>
    <w:rsid w:val="00EA2D85"/>
  </w:style>
  <w:style w:type="paragraph" w:customStyle="1" w:styleId="FDA2E171E86042BABEEDB228A87B2498">
    <w:name w:val="FDA2E171E86042BABEEDB228A87B2498"/>
    <w:rsid w:val="00EA2D85"/>
  </w:style>
  <w:style w:type="paragraph" w:customStyle="1" w:styleId="2B29486EC37C4610BB265D5F6B480A57">
    <w:name w:val="2B29486EC37C4610BB265D5F6B480A57"/>
    <w:rsid w:val="00EA2D85"/>
  </w:style>
  <w:style w:type="paragraph" w:customStyle="1" w:styleId="30755DE5E31F4BFAA8A47CAC4BD1BD74">
    <w:name w:val="30755DE5E31F4BFAA8A47CAC4BD1BD74"/>
    <w:rsid w:val="00EA2D85"/>
  </w:style>
  <w:style w:type="paragraph" w:customStyle="1" w:styleId="137AF1ADC26E43CAB93C1C0B67C009E9">
    <w:name w:val="137AF1ADC26E43CAB93C1C0B67C009E9"/>
    <w:rsid w:val="00970D6A"/>
    <w:pPr>
      <w:spacing w:after="200" w:line="276" w:lineRule="auto"/>
    </w:pPr>
  </w:style>
  <w:style w:type="paragraph" w:customStyle="1" w:styleId="5866027FAF864566BB04576FF950D17B">
    <w:name w:val="5866027FAF864566BB04576FF950D17B"/>
    <w:rsid w:val="00970D6A"/>
    <w:pPr>
      <w:spacing w:after="200" w:line="276" w:lineRule="auto"/>
    </w:pPr>
  </w:style>
  <w:style w:type="paragraph" w:customStyle="1" w:styleId="A3E772E0463D4F6F8AB47E4D4791C37E">
    <w:name w:val="A3E772E0463D4F6F8AB47E4D4791C37E"/>
    <w:rsid w:val="00970D6A"/>
    <w:pPr>
      <w:spacing w:after="200" w:line="276" w:lineRule="auto"/>
    </w:pPr>
  </w:style>
  <w:style w:type="paragraph" w:customStyle="1" w:styleId="CA270F62DB8243978B5C9DA55BA9FF71">
    <w:name w:val="CA270F62DB8243978B5C9DA55BA9FF71"/>
    <w:rsid w:val="00891DC5"/>
  </w:style>
  <w:style w:type="paragraph" w:customStyle="1" w:styleId="32E5DD930EA74CF49CCC07321AD52089">
    <w:name w:val="32E5DD930EA74CF49CCC07321AD52089"/>
    <w:rsid w:val="00891DC5"/>
  </w:style>
  <w:style w:type="paragraph" w:customStyle="1" w:styleId="253A0AD134F748B1928746E39A01C52D">
    <w:name w:val="253A0AD134F748B1928746E39A01C52D"/>
    <w:rsid w:val="00BF7E57"/>
    <w:pPr>
      <w:spacing w:after="200" w:line="276" w:lineRule="auto"/>
    </w:pPr>
  </w:style>
  <w:style w:type="paragraph" w:customStyle="1" w:styleId="1373AD7BF2C34D9083B4C31AB7505AB4">
    <w:name w:val="1373AD7BF2C34D9083B4C31AB7505AB4"/>
    <w:rsid w:val="00BF7E57"/>
    <w:pPr>
      <w:spacing w:after="200" w:line="276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>N0 70, Lane 3A, Agodongbo Phase 3, Behind Sawmill, Oyo, Oyo State</CompanyAddress>
  <CompanyPhone>GSM NO: 08165567006</CompanyPhone>
  <CompanyFax/>
  <CompanyEmail>Email: bukolaanimasaun@gmail.com</CompanyEmail>
</CoverPageProperties>
</file>

<file path=customXml/item2.xml><?xml version="1.0" encoding="utf-8"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23D17F4-19FE-46D4-A33E-254239FBFA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customXml/itemProps4.xml><?xml version="1.0" encoding="utf-8"?>
<ds:datastoreItem xmlns:ds="http://schemas.openxmlformats.org/officeDocument/2006/customXml" ds:itemID="{22C9FFF9-A2A9-45C2-B490-69F02CB6C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TimelessResume</Template>
  <TotalTime>32</TotalTime>
  <Pages>3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BUKOLA juwairah animasaun</dc:creator>
  <cp:lastModifiedBy>USER</cp:lastModifiedBy>
  <cp:revision>9</cp:revision>
  <cp:lastPrinted>2021-12-26T21:03:00Z</cp:lastPrinted>
  <dcterms:created xsi:type="dcterms:W3CDTF">2022-01-06T23:11:00Z</dcterms:created>
  <dcterms:modified xsi:type="dcterms:W3CDTF">2023-11-15T07:25:00Z</dcterms:modified>
  <cp:category>OYO</cp:category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TC028350579991</vt:lpwstr>
  </property>
</Properties>
</file>